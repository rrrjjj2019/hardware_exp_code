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0F7732">
          <w:pPr>
            <w:rPr>
              <w:rFonts w:eastAsia="新細明體"/>
              <w:kern w:val="28"/>
            </w:rPr>
          </w:pPr>
          <w:r>
            <w:rPr>
              <w:noProof/>
              <w:lang w:eastAsia="zh-TW"/>
            </w:rPr>
            <w:drawing>
              <wp:anchor distT="0" distB="0" distL="114300" distR="114300" simplePos="0" relativeHeight="251681792" behindDoc="0" locked="0" layoutInCell="1" allowOverlap="1" wp14:anchorId="4B92867C" wp14:editId="4F3E1564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432550" cy="6057900"/>
                <wp:effectExtent l="0" t="0" r="6350" b="0"/>
                <wp:wrapSquare wrapText="bothSides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2550" cy="605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0F7732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w:t xml:space="preserve"> </w: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1760220"/>
                    <wp:effectExtent l="0" t="0" r="0" b="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1760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473B6" w:rsidRDefault="002473B6">
                                <w:pPr>
                                  <w:pStyle w:val="a6"/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第七組</w:t>
                                </w:r>
                              </w:p>
                              <w:p w:rsidR="002473B6" w:rsidRDefault="002473B6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黎佑廷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>105030009</w:t>
                                </w:r>
                              </w:p>
                              <w:p w:rsidR="002473B6" w:rsidRPr="000F7732" w:rsidRDefault="002473B6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郭家瑋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105030015</w:t>
                                </w:r>
                              </w:p>
                              <w:p w:rsidR="002473B6" w:rsidRDefault="002473B6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2473B6" w:rsidRDefault="002473B6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2473B6" w:rsidRPr="000F7732" w:rsidRDefault="002473B6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77.25pt;height:138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" filled="f" stroked="f">
                    <v:textbox>
                      <w:txbxContent>
                        <w:p w:rsidR="002473B6" w:rsidRDefault="002473B6">
                          <w:pPr>
                            <w:pStyle w:val="a6"/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第七組</w:t>
                          </w:r>
                        </w:p>
                        <w:p w:rsidR="002473B6" w:rsidRDefault="002473B6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黎佑廷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>105030009</w:t>
                          </w:r>
                        </w:p>
                        <w:p w:rsidR="002473B6" w:rsidRPr="000F7732" w:rsidRDefault="002473B6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郭家瑋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105030015</w:t>
                          </w:r>
                        </w:p>
                        <w:p w:rsidR="002473B6" w:rsidRDefault="002473B6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2473B6" w:rsidRDefault="002473B6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2473B6" w:rsidRPr="000F7732" w:rsidRDefault="002473B6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473B6" w:rsidRDefault="00E52047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73B6">
                                      <w:rPr>
                                        <w:rFonts w:eastAsia="新細明體"/>
                                        <w:sz w:val="56"/>
                                        <w:lang w:eastAsia="zh-TW"/>
                                      </w:rPr>
                                      <w:t>lab4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57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" filled="f" stroked="f">
                    <v:textbox>
                      <w:txbxContent>
                        <w:p w:rsidR="002473B6" w:rsidRDefault="00E52047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2473B6">
                                <w:rPr>
                                  <w:rFonts w:eastAsia="新細明體"/>
                                  <w:sz w:val="56"/>
                                  <w:lang w:eastAsia="zh-TW"/>
                                </w:rPr>
                                <w:t>lab4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0947CB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1DF5283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34F58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1:</w:t>
      </w:r>
    </w:p>
    <w:p w:rsidR="000E4C85" w:rsidRPr="00A44C2E" w:rsidRDefault="00A44C2E" w:rsidP="00A44C2E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A44C2E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Mealy machine sequence detector</w:t>
      </w:r>
    </w:p>
    <w:p w:rsidR="00B878C4" w:rsidRPr="0054441E" w:rsidRDefault="00C8798D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/>
          <w:sz w:val="24"/>
          <w:lang w:eastAsia="zh-TW"/>
        </w:rPr>
        <w:t>State-transition diagram:</w:t>
      </w:r>
    </w:p>
    <w:p w:rsidR="00C8798D" w:rsidRDefault="00C8798D" w:rsidP="009642BC">
      <w:pPr>
        <w:rPr>
          <w:rFonts w:ascii="微軟正黑體" w:eastAsia="微軟正黑體" w:hAnsi="微軟正黑體" w:cstheme="majorBidi"/>
          <w:caps/>
          <w:color w:val="000000" w:themeColor="text1"/>
          <w:spacing w:val="-20"/>
          <w:kern w:val="28"/>
          <w:sz w:val="24"/>
          <w:szCs w:val="52"/>
        </w:rPr>
      </w:pPr>
      <w:r>
        <w:rPr>
          <w:noProof/>
          <w:lang w:eastAsia="zh-TW"/>
        </w:rPr>
        <w:drawing>
          <wp:inline distT="0" distB="0" distL="0" distR="0" wp14:anchorId="58C64A7E" wp14:editId="548E7A1E">
            <wp:extent cx="6143625" cy="27519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025" cy="27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當 </w:t>
      </w:r>
      <w:r>
        <w:rPr>
          <w:rFonts w:ascii="微軟正黑體" w:eastAsia="微軟正黑體" w:hAnsi="微軟正黑體" w:hint="eastAsia"/>
          <w:sz w:val="24"/>
          <w:lang w:eastAsia="zh-TW"/>
        </w:rPr>
        <w:t>state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 == </w:t>
      </w:r>
      <w:r>
        <w:rPr>
          <w:rFonts w:ascii="微軟正黑體" w:eastAsia="微軟正黑體" w:hAnsi="微軟正黑體" w:hint="eastAsia"/>
          <w:sz w:val="24"/>
          <w:lang w:eastAsia="zh-TW"/>
        </w:rPr>
        <w:t>S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>0時，</w:t>
      </w:r>
      <w:r>
        <w:rPr>
          <w:rFonts w:ascii="微軟正黑體" w:eastAsia="微軟正黑體" w:hAnsi="微軟正黑體" w:hint="eastAsia"/>
          <w:sz w:val="24"/>
          <w:lang w:eastAsia="zh-TW"/>
        </w:rPr>
        <w:t>不管怎樣都是輸出0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，而且下一個state一定是S1</w:t>
      </w:r>
      <w:r>
        <w:rPr>
          <w:rFonts w:ascii="微軟正黑體" w:eastAsia="微軟正黑體" w:hAnsi="微軟正黑體" w:hint="eastAsia"/>
          <w:sz w:val="24"/>
          <w:lang w:eastAsia="zh-TW"/>
        </w:rPr>
        <w:t>，只是當in == 1時，我將coun</w:t>
      </w:r>
      <w:r>
        <w:rPr>
          <w:rFonts w:ascii="微軟正黑體" w:eastAsia="微軟正黑體" w:hAnsi="微軟正黑體"/>
          <w:sz w:val="24"/>
          <w:lang w:eastAsia="zh-TW"/>
        </w:rPr>
        <w:t>ter + 1</w:t>
      </w:r>
      <w:r>
        <w:rPr>
          <w:rFonts w:ascii="微軟正黑體" w:eastAsia="微軟正黑體" w:hAnsi="微軟正黑體" w:hint="eastAsia"/>
          <w:sz w:val="24"/>
          <w:lang w:eastAsia="zh-TW"/>
        </w:rPr>
        <w:t>；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S1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而且下一個state一定是S2，</w:t>
      </w:r>
      <w:r>
        <w:rPr>
          <w:rFonts w:ascii="微軟正黑體" w:eastAsia="微軟正黑體" w:hAnsi="微軟正黑體" w:hint="eastAsia"/>
          <w:sz w:val="24"/>
          <w:lang w:eastAsia="zh-TW"/>
        </w:rPr>
        <w:t>只是當in == 0時，我將counter + 1 ;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</w:t>
      </w:r>
      <w:r>
        <w:rPr>
          <w:rFonts w:ascii="微軟正黑體" w:eastAsia="微軟正黑體" w:hAnsi="微軟正黑體"/>
          <w:sz w:val="24"/>
          <w:lang w:eastAsia="zh-TW"/>
        </w:rPr>
        <w:t>2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而且下一個state一定是S3，</w:t>
      </w:r>
      <w:r>
        <w:rPr>
          <w:rFonts w:ascii="微軟正黑體" w:eastAsia="微軟正黑體" w:hAnsi="微軟正黑體" w:hint="eastAsia"/>
          <w:sz w:val="24"/>
          <w:lang w:eastAsia="zh-TW"/>
        </w:rPr>
        <w:t>只是當in == 0時，我將counter + 1</w:t>
      </w:r>
      <w:r>
        <w:rPr>
          <w:rFonts w:ascii="微軟正黑體" w:eastAsia="微軟正黑體" w:hAnsi="微軟正黑體"/>
          <w:sz w:val="24"/>
          <w:lang w:eastAsia="zh-TW"/>
        </w:rPr>
        <w:t xml:space="preserve"> ;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S1 時，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 xml:space="preserve">如果in == 1而且 </w:t>
      </w:r>
      <w:r w:rsidR="00F44325">
        <w:rPr>
          <w:rFonts w:ascii="微軟正黑體" w:eastAsia="微軟正黑體" w:hAnsi="微軟正黑體"/>
          <w:sz w:val="24"/>
          <w:lang w:eastAsia="zh-TW"/>
        </w:rPr>
        <w:t>counter == 3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，代表已經偵測到1001這個pattern，所以輸出1，其他的狀況則是輸出0，下一個state回到S0以繼續偵測接下來的pattern。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因為無論input為何，state的變換都是S0-&gt;S1-&gt;S2-&gt;S3所以每四</w:t>
      </w:r>
      <w:proofErr w:type="gramStart"/>
      <w:r>
        <w:rPr>
          <w:rFonts w:ascii="微軟正黑體" w:eastAsia="微軟正黑體" w:hAnsi="微軟正黑體" w:hint="eastAsia"/>
          <w:sz w:val="24"/>
          <w:lang w:eastAsia="zh-TW"/>
        </w:rPr>
        <w:t>個</w:t>
      </w:r>
      <w:proofErr w:type="gramEnd"/>
      <w:r>
        <w:rPr>
          <w:rFonts w:ascii="微軟正黑體" w:eastAsia="微軟正黑體" w:hAnsi="微軟正黑體" w:hint="eastAsia"/>
          <w:sz w:val="24"/>
          <w:lang w:eastAsia="zh-TW"/>
        </w:rPr>
        <w:t>bit都會重新detect一次。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Pr="0054441E" w:rsidRDefault="0054441E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 w:hint="eastAsia"/>
          <w:sz w:val="24"/>
          <w:lang w:eastAsia="zh-TW"/>
        </w:rPr>
        <w:lastRenderedPageBreak/>
        <w:t>Block Diagram</w:t>
      </w:r>
    </w:p>
    <w:p w:rsidR="0054441E" w:rsidRPr="00C8798D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19582855" wp14:editId="525FFCDC">
            <wp:extent cx="5657850" cy="3369053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689" cy="33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E" w:rsidRDefault="00775688" w:rsidP="00134401">
      <w:pPr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這題</w:t>
      </w:r>
      <w:r>
        <w:rPr>
          <w:rFonts w:ascii="微軟正黑體" w:eastAsia="微軟正黑體" w:hAnsi="微軟正黑體" w:hint="eastAsia"/>
          <w:sz w:val="24"/>
          <w:lang w:eastAsia="zh-TW"/>
        </w:rPr>
        <w:t>我所使用的驗證方法是給予跟老師投影片一樣的input</w:t>
      </w:r>
      <w:r w:rsidR="00F53CB0">
        <w:rPr>
          <w:rFonts w:ascii="微軟正黑體" w:eastAsia="微軟正黑體" w:hAnsi="微軟正黑體" w:hint="eastAsia"/>
          <w:sz w:val="24"/>
          <w:lang w:eastAsia="zh-TW"/>
        </w:rPr>
        <w:t>，看看出來的waveform有沒有跟投影片上的一樣。</w:t>
      </w:r>
    </w:p>
    <w:p w:rsidR="00F53CB0" w:rsidRDefault="00F53CB0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/>
          <w:sz w:val="24"/>
          <w:lang w:eastAsia="zh-TW"/>
        </w:rPr>
        <w:t>C</w:t>
      </w:r>
      <w:r>
        <w:rPr>
          <w:rFonts w:ascii="微軟正黑體" w:eastAsia="微軟正黑體" w:hAnsi="微軟正黑體" w:hint="eastAsia"/>
          <w:sz w:val="24"/>
          <w:lang w:eastAsia="zh-TW"/>
        </w:rPr>
        <w:t>ode的部分如下(給予1001_0010_1001_0100的input):</w:t>
      </w:r>
    </w:p>
    <w:p w:rsidR="00F53CB0" w:rsidRDefault="00F53CB0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D44011" wp14:editId="087181B0">
            <wp:extent cx="2578067" cy="402907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142" cy="40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D0731C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lastRenderedPageBreak/>
        <w:t>Waveform</w:t>
      </w:r>
    </w:p>
    <w:p w:rsidR="00D0731C" w:rsidRPr="00775688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21F21A52" wp14:editId="126AD51D">
            <wp:extent cx="6347610" cy="76892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4476" cy="7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t>可以發現這個waveform跟老師投影片的一模一樣</w:t>
      </w:r>
    </w:p>
    <w:p w:rsid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FA478D5" wp14:editId="09635F3A">
            <wp:extent cx="6156960" cy="857542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9831" cy="8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34401" w:rsidRPr="00B14057" w:rsidRDefault="00134401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2</w:t>
      </w:r>
    </w:p>
    <w:p w:rsidR="00FE496B" w:rsidRDefault="00E52047">
      <w:pPr>
        <w:pStyle w:val="a6"/>
        <w:rPr>
          <w:rFonts w:eastAsia="新細明體"/>
          <w:sz w:val="24"/>
        </w:rPr>
      </w:pPr>
      <w:sdt>
        <w:sdtPr>
          <w:rPr>
            <w:rFonts w:eastAsia="新細明體"/>
            <w:sz w:val="24"/>
          </w:rPr>
          <w:id w:val="1161806749"/>
          <w:placeholder>
            <w:docPart w:val="6E3EC34BB1D8460888C50EB0441AA57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CB37F2">
            <w:rPr>
              <w:rFonts w:eastAsia="新細明體" w:hint="eastAsia"/>
              <w:sz w:val="24"/>
              <w:lang w:eastAsia="zh-TW"/>
            </w:rPr>
            <w:t>64 x 8 memory array MEM</w:t>
          </w:r>
        </w:sdtContent>
      </w:sdt>
      <w:r w:rsidR="00943367" w:rsidRPr="00325767">
        <w:rPr>
          <w:rFonts w:eastAsia="新細明體"/>
          <w:sz w:val="24"/>
        </w:rPr>
        <w:t xml:space="preserve"> </w:t>
      </w:r>
    </w:p>
    <w:p w:rsidR="003610ED" w:rsidRDefault="003610ED" w:rsidP="003610ED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</w:pPr>
      <w:r>
        <w:t>S</w:t>
      </w:r>
      <w:r>
        <w:rPr>
          <w:rFonts w:hint="eastAsia"/>
        </w:rPr>
        <w:t xml:space="preserve">tate </w:t>
      </w:r>
      <w:r>
        <w:t>transition</w:t>
      </w:r>
    </w:p>
    <w:p w:rsidR="003610ED" w:rsidRDefault="003610ED" w:rsidP="003610ED">
      <w:r>
        <w:rPr>
          <w:rFonts w:hint="eastAsia"/>
          <w:noProof/>
          <w:lang w:eastAsia="zh-TW"/>
        </w:rPr>
        <w:drawing>
          <wp:inline distT="0" distB="0" distL="0" distR="0" wp14:anchorId="3CE74100" wp14:editId="0EB56097">
            <wp:extent cx="5274310" cy="18802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trans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D" w:rsidRDefault="003610ED" w:rsidP="003610ED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</w:pPr>
      <w:r>
        <w:t>B</w:t>
      </w:r>
      <w:r>
        <w:rPr>
          <w:rFonts w:hint="eastAsia"/>
        </w:rPr>
        <w:t xml:space="preserve">lock </w:t>
      </w:r>
      <w:r>
        <w:t>diagram</w:t>
      </w:r>
    </w:p>
    <w:p w:rsidR="003610ED" w:rsidRDefault="003610ED" w:rsidP="003610ED"/>
    <w:p w:rsidR="003610ED" w:rsidRDefault="003610ED" w:rsidP="003610ED">
      <w:r>
        <w:rPr>
          <w:noProof/>
          <w:lang w:eastAsia="zh-TW"/>
        </w:rPr>
        <w:drawing>
          <wp:inline distT="0" distB="0" distL="0" distR="0" wp14:anchorId="5F472E2F" wp14:editId="48C3BD28">
            <wp:extent cx="5274310" cy="22821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_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D" w:rsidRDefault="003610ED" w:rsidP="003610ED"/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在state transition diagram中。首先由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rst</w:t>
      </w:r>
      <w:proofErr w:type="spellEnd"/>
      <w:r w:rsidRPr="003610ED">
        <w:rPr>
          <w:rFonts w:ascii="微軟正黑體" w:eastAsia="微軟正黑體" w:hAnsi="微軟正黑體"/>
          <w:sz w:val="24"/>
          <w:lang w:eastAsia="zh-TW"/>
        </w:rPr>
        <w:t>=0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使系統進入WAIT </w:t>
      </w:r>
      <w:r w:rsidRPr="003610ED">
        <w:rPr>
          <w:rFonts w:ascii="微軟正黑體" w:eastAsia="微軟正黑體" w:hAnsi="微軟正黑體"/>
          <w:sz w:val="24"/>
          <w:lang w:eastAsia="zh-TW"/>
        </w:rPr>
        <w:t>state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，因此rst_n也是初始所有的DFF的信號。在rst=0時，會初始state為WAIT、done=0、gcd=0。若start等於0就會一直在WAIT</w:t>
      </w:r>
      <w:r w:rsidRPr="003610ED">
        <w:rPr>
          <w:rFonts w:ascii="微軟正黑體" w:eastAsia="微軟正黑體" w:hAnsi="微軟正黑體"/>
          <w:sz w:val="24"/>
          <w:lang w:eastAsia="zh-TW"/>
        </w:rPr>
        <w:t xml:space="preserve"> state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中，當start=1，會由combinational電路馬上讀進a、b，存入next_a、next_b。指定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next_state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=CAL state，此時的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gcd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和done都是output</w:t>
      </w:r>
      <w:r w:rsidRPr="003610ED">
        <w:rPr>
          <w:rFonts w:ascii="微軟正黑體" w:eastAsia="微軟正黑體" w:hAnsi="微軟正黑體"/>
          <w:sz w:val="24"/>
          <w:lang w:eastAsia="zh-TW"/>
        </w:rPr>
        <w:t>=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0。在CAL state中，若a!=0&amp;&amp;</w:t>
      </w:r>
      <w:proofErr w:type="gramStart"/>
      <w:r w:rsidRPr="003610ED">
        <w:rPr>
          <w:rFonts w:ascii="微軟正黑體" w:eastAsia="微軟正黑體" w:hAnsi="微軟正黑體" w:hint="eastAsia"/>
          <w:sz w:val="24"/>
          <w:lang w:eastAsia="zh-TW"/>
        </w:rPr>
        <w:t>b!=</w:t>
      </w:r>
      <w:proofErr w:type="gram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0，就會一直在CAL </w:t>
      </w:r>
      <w:r w:rsidRPr="003610ED">
        <w:rPr>
          <w:rFonts w:ascii="微軟正黑體" w:eastAsia="微軟正黑體" w:hAnsi="微軟正黑體"/>
          <w:sz w:val="24"/>
          <w:lang w:eastAsia="zh-TW"/>
        </w:rPr>
        <w:t>state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中互相相減。直到a或b等於0，就會將不等於零的一方設為next_gcd，並且next_done=1，next_state=FINISH。會需要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next_gcd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和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next_done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的原因在於，由於spec的CAL state到FINISH state的輸出皆為0，而在FINISH </w:t>
      </w:r>
      <w:r w:rsidRPr="003610ED">
        <w:rPr>
          <w:rFonts w:ascii="微軟正黑體" w:eastAsia="微軟正黑體" w:hAnsi="微軟正黑體"/>
          <w:sz w:val="24"/>
          <w:lang w:eastAsia="zh-TW"/>
        </w:rPr>
        <w:t>state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才output 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gcd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與done，因此要放在DFF中。最後將next state設為WAIT </w:t>
      </w:r>
      <w:r w:rsidRPr="003610ED">
        <w:rPr>
          <w:rFonts w:ascii="微軟正黑體" w:eastAsia="微軟正黑體" w:hAnsi="微軟正黑體"/>
          <w:sz w:val="24"/>
          <w:lang w:eastAsia="zh-TW"/>
        </w:rPr>
        <w:t>state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。</w:t>
      </w: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有想過要不要打default。照理說，宣告兩個bit的state，卻只有三個state應該要打default。不過，我在default中，將next_state=WAIT會使的就算還沒reset_n，一開始state就會是WAIT，這樣會跟spec不符，所以還是刪去了。</w:t>
      </w: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測試的方法為在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negedge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clk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給出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rst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的初始信號，將state固定在WAIT，給出a與b，此時的a與b不是真正的a與b，因為start!=</w:t>
      </w:r>
      <w:r w:rsidRPr="003610ED">
        <w:rPr>
          <w:rFonts w:ascii="微軟正黑體" w:eastAsia="微軟正黑體" w:hAnsi="微軟正黑體"/>
          <w:sz w:val="24"/>
          <w:lang w:eastAsia="zh-TW"/>
        </w:rPr>
        <w:t>1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，只是為了測試在start=1時能不能拿到對的a與b。</w:t>
      </w: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過一個cycle的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negedge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clk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，將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rst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=1。再過一個cycle的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negedge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proofErr w:type="spellStart"/>
      <w:r w:rsidRPr="003610ED">
        <w:rPr>
          <w:rFonts w:ascii="微軟正黑體" w:eastAsia="微軟正黑體" w:hAnsi="微軟正黑體" w:hint="eastAsia"/>
          <w:sz w:val="24"/>
          <w:lang w:eastAsia="zh-TW"/>
        </w:rPr>
        <w:t>clk</w:t>
      </w:r>
      <w:proofErr w:type="spellEnd"/>
      <w:r w:rsidRPr="003610ED">
        <w:rPr>
          <w:rFonts w:ascii="微軟正黑體" w:eastAsia="微軟正黑體" w:hAnsi="微軟正黑體" w:hint="eastAsia"/>
          <w:sz w:val="24"/>
          <w:lang w:eastAsia="zh-TW"/>
        </w:rPr>
        <w:t>，讓start=1，使state能進入CAL，此時給出將要計算的a、b。</w:t>
      </w: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再過一個cycle讓start=0。最後，因為結果易於檢查，僅用人工檢查結果。</w:t>
      </w:r>
    </w:p>
    <w:p w:rsidR="003610ED" w:rsidRPr="003610ED" w:rsidRDefault="003610ED" w:rsidP="003610ED">
      <w:pPr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如圖：</w:t>
      </w:r>
    </w:p>
    <w:p w:rsidR="003610ED" w:rsidRDefault="003610ED" w:rsidP="003610ED">
      <w:r>
        <w:rPr>
          <w:noProof/>
          <w:lang w:eastAsia="zh-TW"/>
        </w:rPr>
        <w:drawing>
          <wp:inline distT="0" distB="0" distL="0" distR="0" wp14:anchorId="183C7995" wp14:editId="6310F8A2">
            <wp:extent cx="5274310" cy="3440430"/>
            <wp:effectExtent l="0" t="0" r="254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ben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D" w:rsidRDefault="003610ED" w:rsidP="003610ED"/>
    <w:p w:rsidR="003610ED" w:rsidRDefault="003610ED" w:rsidP="003610ED"/>
    <w:p w:rsidR="003610ED" w:rsidRDefault="003610ED" w:rsidP="003610ED"/>
    <w:p w:rsidR="003610ED" w:rsidRDefault="003610ED" w:rsidP="003610ED"/>
    <w:p w:rsidR="003610ED" w:rsidRDefault="003610ED" w:rsidP="003610ED"/>
    <w:p w:rsidR="003610ED" w:rsidRDefault="003610ED" w:rsidP="003610ED">
      <w:pPr>
        <w:pStyle w:val="ac"/>
        <w:numPr>
          <w:ilvl w:val="0"/>
          <w:numId w:val="6"/>
        </w:numPr>
      </w:pPr>
      <w:r>
        <w:lastRenderedPageBreak/>
        <w:t>W</w:t>
      </w:r>
      <w:r>
        <w:rPr>
          <w:rFonts w:hint="eastAsia"/>
        </w:rPr>
        <w:t>aveform</w:t>
      </w:r>
    </w:p>
    <w:p w:rsidR="003610ED" w:rsidRDefault="003610ED" w:rsidP="003610ED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1F3ED6" wp14:editId="52BA655E">
                <wp:simplePos x="0" y="0"/>
                <wp:positionH relativeFrom="column">
                  <wp:posOffset>3112861</wp:posOffset>
                </wp:positionH>
                <wp:positionV relativeFrom="paragraph">
                  <wp:posOffset>983253</wp:posOffset>
                </wp:positionV>
                <wp:extent cx="457200" cy="254000"/>
                <wp:effectExtent l="0" t="0" r="1905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09F8F" id="矩形 25" o:spid="_x0000_s1026" style="position:absolute;margin-left:245.1pt;margin-top:77.4pt;width:36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CFA7E1" wp14:editId="60684FAF">
                <wp:simplePos x="0" y="0"/>
                <wp:positionH relativeFrom="column">
                  <wp:posOffset>4640943</wp:posOffset>
                </wp:positionH>
                <wp:positionV relativeFrom="paragraph">
                  <wp:posOffset>1172029</wp:posOffset>
                </wp:positionV>
                <wp:extent cx="547914" cy="406400"/>
                <wp:effectExtent l="0" t="0" r="2413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914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E0BA0" id="矩形 16" o:spid="_x0000_s1026" style="position:absolute;margin-left:365.45pt;margin-top:92.3pt;width:43.15pt;height:3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C5CA76" wp14:editId="6AF4DB32">
                <wp:simplePos x="0" y="0"/>
                <wp:positionH relativeFrom="column">
                  <wp:posOffset>1451429</wp:posOffset>
                </wp:positionH>
                <wp:positionV relativeFrom="paragraph">
                  <wp:posOffset>823686</wp:posOffset>
                </wp:positionV>
                <wp:extent cx="457200" cy="254000"/>
                <wp:effectExtent l="0" t="0" r="1905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9D7B7" id="矩形 15" o:spid="_x0000_s1026" style="position:absolute;margin-left:114.3pt;margin-top:64.85pt;width:36pt;height:2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4E89EE32" wp14:editId="1C83D6B2">
            <wp:extent cx="5274310" cy="290195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eatest_common_divis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D" w:rsidRDefault="003610ED" w:rsidP="003610ED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D03F09" wp14:editId="380F03FA">
                <wp:simplePos x="0" y="0"/>
                <wp:positionH relativeFrom="column">
                  <wp:posOffset>4495800</wp:posOffset>
                </wp:positionH>
                <wp:positionV relativeFrom="paragraph">
                  <wp:posOffset>1411514</wp:posOffset>
                </wp:positionV>
                <wp:extent cx="664029" cy="122283"/>
                <wp:effectExtent l="0" t="0" r="22225" b="1143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9" cy="122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46D49" id="矩形 32" o:spid="_x0000_s1026" style="position:absolute;margin-left:354pt;margin-top:111.15pt;width:52.3pt;height:9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186124" wp14:editId="49537B51">
                <wp:simplePos x="0" y="0"/>
                <wp:positionH relativeFrom="column">
                  <wp:posOffset>3744686</wp:posOffset>
                </wp:positionH>
                <wp:positionV relativeFrom="paragraph">
                  <wp:posOffset>1215571</wp:posOffset>
                </wp:positionV>
                <wp:extent cx="751114" cy="319133"/>
                <wp:effectExtent l="0" t="0" r="11430" b="241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14" cy="319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9F0EE" id="矩形 27" o:spid="_x0000_s1026" style="position:absolute;margin-left:294.85pt;margin-top:95.7pt;width:59.15pt;height:2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AEB914" wp14:editId="23FF0843">
                <wp:simplePos x="0" y="0"/>
                <wp:positionH relativeFrom="column">
                  <wp:posOffset>2681514</wp:posOffset>
                </wp:positionH>
                <wp:positionV relativeFrom="paragraph">
                  <wp:posOffset>885370</wp:posOffset>
                </wp:positionV>
                <wp:extent cx="1509486" cy="319133"/>
                <wp:effectExtent l="0" t="0" r="14605" b="241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86" cy="319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68678" id="矩形 21" o:spid="_x0000_s1026" style="position:absolute;margin-left:211.15pt;margin-top:69.7pt;width:118.85pt;height:2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/CoQIAAIQFAAAOAAAAZHJzL2Uyb0RvYy54bWysVM1u1DAQviPxDpbvNMl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09ECBD92" wp14:editId="5A314B9A">
            <wp:extent cx="5274310" cy="29127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atest_common_divisor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D" w:rsidRPr="00153BB2" w:rsidRDefault="003610ED" w:rsidP="00153BB2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E2A50" wp14:editId="761A10F5">
                <wp:simplePos x="0" y="0"/>
                <wp:positionH relativeFrom="column">
                  <wp:posOffset>4470400</wp:posOffset>
                </wp:positionH>
                <wp:positionV relativeFrom="paragraph">
                  <wp:posOffset>1436914</wp:posOffset>
                </wp:positionV>
                <wp:extent cx="664029" cy="112214"/>
                <wp:effectExtent l="0" t="0" r="22225" b="215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9" cy="112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65288" id="矩形 31" o:spid="_x0000_s1026" style="position:absolute;margin-left:352pt;margin-top:113.15pt;width:52.3pt;height:8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09754C" wp14:editId="42E5CCD6">
                <wp:simplePos x="0" y="0"/>
                <wp:positionH relativeFrom="column">
                  <wp:posOffset>3291113</wp:posOffset>
                </wp:positionH>
                <wp:positionV relativeFrom="paragraph">
                  <wp:posOffset>1226457</wp:posOffset>
                </wp:positionV>
                <wp:extent cx="1175657" cy="217714"/>
                <wp:effectExtent l="0" t="0" r="24765" b="1143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217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4A3F4" id="矩形 30" o:spid="_x0000_s1026" style="position:absolute;margin-left:259.15pt;margin-top:96.55pt;width:92.55pt;height:1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EFFA9F" wp14:editId="056E672E">
                <wp:simplePos x="0" y="0"/>
                <wp:positionH relativeFrom="column">
                  <wp:posOffset>2688771</wp:posOffset>
                </wp:positionH>
                <wp:positionV relativeFrom="paragraph">
                  <wp:posOffset>907143</wp:posOffset>
                </wp:positionV>
                <wp:extent cx="750570" cy="319314"/>
                <wp:effectExtent l="0" t="0" r="11430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31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6DCA7" id="矩形 29" o:spid="_x0000_s1026" style="position:absolute;margin-left:211.7pt;margin-top:71.45pt;width:59.1pt;height:2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7778F2C6" wp14:editId="7606966E">
            <wp:extent cx="5274310" cy="28505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eatest_common_divisor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57" w:rsidRPr="00874B48" w:rsidRDefault="00B14057" w:rsidP="00874B48">
      <w:pPr>
        <w:spacing w:line="276" w:lineRule="auto"/>
        <w:rPr>
          <w:rFonts w:eastAsia="新細明體"/>
          <w:lang w:eastAsia="zh-TW"/>
        </w:rPr>
      </w:pPr>
      <w:r w:rsidRPr="00B14057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</w:t>
      </w:r>
      <w:r w:rsidR="00775688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t>og Question 3</w:t>
      </w:r>
    </w:p>
    <w:p w:rsidR="00B878C4" w:rsidRDefault="00B878C4" w:rsidP="00742A1B">
      <w:pPr>
        <w:ind w:rightChars="35" w:right="77"/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B878C4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FPGA</w:t>
      </w:r>
    </w:p>
    <w:p w:rsidR="00B878C4" w:rsidRPr="00775688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/>
          <w:sz w:val="24"/>
          <w:lang w:eastAsia="zh-TW"/>
        </w:rPr>
        <w:t>B</w:t>
      </w:r>
      <w:r w:rsidRPr="00775688">
        <w:rPr>
          <w:rFonts w:ascii="微軟正黑體" w:eastAsia="微軟正黑體" w:hAnsi="微軟正黑體" w:hint="cs"/>
          <w:sz w:val="24"/>
          <w:lang w:eastAsia="zh-TW"/>
        </w:rPr>
        <w:t xml:space="preserve">lock </w:t>
      </w:r>
      <w:r w:rsidRPr="00775688">
        <w:rPr>
          <w:rFonts w:ascii="微軟正黑體" w:eastAsia="微軟正黑體" w:hAnsi="微軟正黑體"/>
          <w:sz w:val="24"/>
          <w:lang w:eastAsia="zh-TW"/>
        </w:rPr>
        <w:t>diagram</w:t>
      </w:r>
    </w:p>
    <w:p w:rsidR="00B878C4" w:rsidRPr="00775688" w:rsidRDefault="00B878C4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在</w:t>
      </w:r>
      <w:r w:rsidRPr="00775688">
        <w:rPr>
          <w:rFonts w:ascii="微軟正黑體" w:eastAsia="微軟正黑體" w:hAnsi="微軟正黑體"/>
          <w:sz w:val="24"/>
          <w:lang w:eastAsia="zh-TW"/>
        </w:rPr>
        <w:t>t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 xml:space="preserve">op </w:t>
      </w:r>
      <w:r w:rsidRPr="00775688">
        <w:rPr>
          <w:rFonts w:ascii="微軟正黑體" w:eastAsia="微軟正黑體" w:hAnsi="微軟正黑體"/>
          <w:sz w:val="24"/>
          <w:lang w:eastAsia="zh-TW"/>
        </w:rPr>
        <w:t>module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>：</w:t>
      </w:r>
      <w:proofErr w:type="spellStart"/>
      <w:r w:rsidR="00F17CFB">
        <w:rPr>
          <w:rFonts w:ascii="微軟正黑體" w:eastAsia="微軟正黑體" w:hAnsi="微軟正黑體" w:hint="eastAsia"/>
          <w:sz w:val="24"/>
          <w:lang w:eastAsia="zh-TW"/>
        </w:rPr>
        <w:t>fpga</w:t>
      </w:r>
      <w:proofErr w:type="spellEnd"/>
      <w:r w:rsidRPr="00775688">
        <w:rPr>
          <w:rFonts w:ascii="微軟正黑體" w:eastAsia="微軟正黑體" w:hAnsi="微軟正黑體" w:hint="eastAsia"/>
          <w:sz w:val="24"/>
          <w:lang w:eastAsia="zh-TW"/>
        </w:rPr>
        <w:t>中包含了以下小module，為了簡化整體的block diagram，先放上小module本身的port，在整體的block diagram就省略小module的port。</w:t>
      </w:r>
    </w:p>
    <w:p w:rsidR="00B878C4" w:rsidRPr="00775688" w:rsidRDefault="00F17CFB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41B9764B" wp14:editId="55E76314">
            <wp:extent cx="5095875" cy="5553075"/>
            <wp:effectExtent l="0" t="0" r="9525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center"/>
      </w:pPr>
    </w:p>
    <w:p w:rsidR="00B878C4" w:rsidRDefault="00B878C4" w:rsidP="00F17CFB"/>
    <w:p w:rsidR="00B878C4" w:rsidRDefault="00B878C4" w:rsidP="00B878C4"/>
    <w:p w:rsidR="00B878C4" w:rsidRDefault="00B878C4" w:rsidP="00B878C4"/>
    <w:p w:rsidR="00B878C4" w:rsidRDefault="00B878C4" w:rsidP="00B878C4"/>
    <w:p w:rsidR="00BD0356" w:rsidRDefault="002473B6" w:rsidP="00B878C4">
      <w:r>
        <w:rPr>
          <w:noProof/>
          <w:lang w:eastAsia="zh-TW"/>
        </w:rPr>
        <w:lastRenderedPageBreak/>
        <w:drawing>
          <wp:inline distT="0" distB="0" distL="0" distR="0" wp14:anchorId="2F68BF2E" wp14:editId="62520F5A">
            <wp:extent cx="6513095" cy="347472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7390" cy="3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D1E11A" wp14:editId="3AB5552C">
                <wp:simplePos x="0" y="0"/>
                <wp:positionH relativeFrom="column">
                  <wp:posOffset>4625340</wp:posOffset>
                </wp:positionH>
                <wp:positionV relativeFrom="paragraph">
                  <wp:posOffset>967740</wp:posOffset>
                </wp:positionV>
                <wp:extent cx="297180" cy="304800"/>
                <wp:effectExtent l="19050" t="19050" r="26670" b="19050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3B6" w:rsidRPr="002D09C0" w:rsidRDefault="002473B6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1E11A" id="橢圓 55" o:spid="_x0000_s1028" style="position:absolute;margin-left:364.2pt;margin-top:76.2pt;width:23.4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" fillcolor="white [3201]" strokecolor="#b4b392 [3209]" strokeweight="2.25pt">
                <v:textbox>
                  <w:txbxContent>
                    <w:p w:rsidR="002473B6" w:rsidRPr="002D09C0" w:rsidRDefault="002473B6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2D26DF" wp14:editId="3C38E153">
                <wp:simplePos x="0" y="0"/>
                <wp:positionH relativeFrom="column">
                  <wp:posOffset>4564380</wp:posOffset>
                </wp:positionH>
                <wp:positionV relativeFrom="paragraph">
                  <wp:posOffset>3032760</wp:posOffset>
                </wp:positionV>
                <wp:extent cx="297180" cy="304800"/>
                <wp:effectExtent l="19050" t="19050" r="26670" b="1905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3B6" w:rsidRPr="002D09C0" w:rsidRDefault="002473B6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D26DF" id="橢圓 53" o:spid="_x0000_s1029" style="position:absolute;margin-left:359.4pt;margin-top:238.8pt;width:23.4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" fillcolor="white [3201]" strokecolor="#b4b392 [3209]" strokeweight="2.25pt">
                <v:textbox>
                  <w:txbxContent>
                    <w:p w:rsidR="002473B6" w:rsidRPr="002D09C0" w:rsidRDefault="002473B6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FC6F33" wp14:editId="4442E898">
                <wp:simplePos x="0" y="0"/>
                <wp:positionH relativeFrom="column">
                  <wp:posOffset>1242060</wp:posOffset>
                </wp:positionH>
                <wp:positionV relativeFrom="paragraph">
                  <wp:posOffset>3177540</wp:posOffset>
                </wp:positionV>
                <wp:extent cx="297180" cy="304800"/>
                <wp:effectExtent l="19050" t="19050" r="26670" b="19050"/>
                <wp:wrapNone/>
                <wp:docPr id="51" name="橢圓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3B6" w:rsidRPr="002D09C0" w:rsidRDefault="002473B6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C6F33" id="橢圓 51" o:spid="_x0000_s1030" style="position:absolute;margin-left:97.8pt;margin-top:250.2pt;width:23.4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" fillcolor="white [3201]" strokecolor="#b4b392 [3209]" strokeweight="2.25pt">
                <v:textbox>
                  <w:txbxContent>
                    <w:p w:rsidR="002473B6" w:rsidRPr="002D09C0" w:rsidRDefault="002473B6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259080</wp:posOffset>
                </wp:positionV>
                <wp:extent cx="297180" cy="304800"/>
                <wp:effectExtent l="19050" t="19050" r="26670" b="190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3B6" w:rsidRPr="002D09C0" w:rsidRDefault="002473B6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9" o:spid="_x0000_s1031" style="position:absolute;margin-left:81.6pt;margin-top:20.4pt;width:23.4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" fillcolor="white [3201]" strokecolor="#b4b392 [3209]" strokeweight="2.25pt">
                <v:textbox>
                  <w:txbxContent>
                    <w:p w:rsidR="002473B6" w:rsidRPr="002D09C0" w:rsidRDefault="002473B6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BD0356" w:rsidRPr="002D09C0" w:rsidRDefault="00BD0356" w:rsidP="00BD0356">
      <w:pPr>
        <w:pStyle w:val="ac"/>
        <w:numPr>
          <w:ilvl w:val="0"/>
          <w:numId w:val="4"/>
        </w:numPr>
      </w:pPr>
      <w:r w:rsidRPr="00BD0356">
        <w:rPr>
          <w:rFonts w:ascii="微軟正黑體" w:eastAsia="微軟正黑體" w:hAnsi="微軟正黑體" w:hint="eastAsia"/>
          <w:lang w:eastAsia="zh-TW"/>
        </w:rPr>
        <w:t>說明</w:t>
      </w:r>
    </w:p>
    <w:p w:rsidR="002D09C0" w:rsidRDefault="002D09C0" w:rsidP="00B878C4">
      <w:pPr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2D09C0">
        <w:rPr>
          <w:rFonts w:ascii="Arial" w:eastAsia="微軟正黑體" w:hint="eastAsia"/>
          <w:position w:val="3"/>
          <w:sz w:val="15"/>
          <w:lang w:eastAsia="zh-TW"/>
        </w:rPr>
        <w:instrText>1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BD0356" w:rsidRDefault="00BD0356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關於clock，因為這次的精</w:t>
      </w:r>
      <w:proofErr w:type="gramStart"/>
      <w:r>
        <w:rPr>
          <w:rFonts w:ascii="微軟正黑體" w:eastAsia="微軟正黑體" w:hAnsi="微軟正黑體" w:hint="eastAsia"/>
          <w:lang w:eastAsia="zh-TW"/>
        </w:rPr>
        <w:t>準</w:t>
      </w:r>
      <w:proofErr w:type="gramEnd"/>
      <w:r>
        <w:rPr>
          <w:rFonts w:ascii="微軟正黑體" w:eastAsia="微軟正黑體" w:hAnsi="微軟正黑體" w:hint="eastAsia"/>
          <w:lang w:eastAsia="zh-TW"/>
        </w:rPr>
        <w:t>度是0.1sec所以要先將板子我提供的頻率(100MHZ)除以10</w:t>
      </w:r>
      <w:r>
        <w:rPr>
          <w:rFonts w:ascii="微軟正黑體" w:eastAsia="微軟正黑體" w:hAnsi="微軟正黑體" w:hint="eastAsia"/>
          <w:vertAlign w:val="superscript"/>
          <w:lang w:eastAsia="zh-TW"/>
        </w:rPr>
        <w:t>7</w:t>
      </w:r>
      <w:r>
        <w:rPr>
          <w:rFonts w:ascii="微軟正黑體" w:eastAsia="微軟正黑體" w:hAnsi="微軟正黑體" w:hint="eastAsia"/>
          <w:lang w:eastAsia="zh-TW"/>
        </w:rPr>
        <w:t>這樣頻率就會是10HZ，週期就會是0.1秒，由於不同情況下會需要不一樣的clock來進行運算，所以我用</w:t>
      </w:r>
      <w:proofErr w:type="spellStart"/>
      <w:r>
        <w:rPr>
          <w:rFonts w:ascii="微軟正黑體" w:eastAsia="微軟正黑體" w:hAnsi="微軟正黑體" w:hint="eastAsia"/>
          <w:lang w:eastAsia="zh-TW"/>
        </w:rPr>
        <w:t>clock_divider</w:t>
      </w:r>
      <w:proofErr w:type="spellEnd"/>
      <w:r>
        <w:rPr>
          <w:rFonts w:ascii="微軟正黑體" w:eastAsia="微軟正黑體" w:hAnsi="微軟正黑體" w:hint="eastAsia"/>
          <w:lang w:eastAsia="zh-TW"/>
        </w:rPr>
        <w:t>做出了三個不一樣的clock:</w:t>
      </w:r>
    </w:p>
    <w:p w:rsidR="00BD0356" w:rsidRDefault="00BD0356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divided_clk_counter</w:t>
      </w:r>
      <w:proofErr w:type="spellEnd"/>
      <w:r w:rsidR="00461FED">
        <w:rPr>
          <w:rFonts w:ascii="微軟正黑體" w:eastAsia="微軟正黑體" w:hAnsi="微軟正黑體"/>
          <w:lang w:eastAsia="zh-TW"/>
        </w:rPr>
        <w:t xml:space="preserve"> : </w:t>
      </w:r>
      <w:r>
        <w:rPr>
          <w:rFonts w:ascii="微軟正黑體" w:eastAsia="微軟正黑體" w:hAnsi="微軟正黑體" w:hint="eastAsia"/>
          <w:lang w:eastAsia="zh-TW"/>
        </w:rPr>
        <w:t>用於顯示數字</w:t>
      </w:r>
      <w:r w:rsidR="00461FED">
        <w:rPr>
          <w:rFonts w:ascii="微軟正黑體" w:eastAsia="微軟正黑體" w:hAnsi="微軟正黑體" w:hint="eastAsia"/>
          <w:lang w:eastAsia="zh-TW"/>
        </w:rPr>
        <w:t>的快慢，因為精</w:t>
      </w:r>
      <w:proofErr w:type="gramStart"/>
      <w:r w:rsidR="00461FED">
        <w:rPr>
          <w:rFonts w:ascii="微軟正黑體" w:eastAsia="微軟正黑體" w:hAnsi="微軟正黑體" w:hint="eastAsia"/>
          <w:lang w:eastAsia="zh-TW"/>
        </w:rPr>
        <w:t>準</w:t>
      </w:r>
      <w:proofErr w:type="gramEnd"/>
      <w:r w:rsidR="00461FED">
        <w:rPr>
          <w:rFonts w:ascii="微軟正黑體" w:eastAsia="微軟正黑體" w:hAnsi="微軟正黑體" w:hint="eastAsia"/>
          <w:lang w:eastAsia="zh-TW"/>
        </w:rPr>
        <w:t>度是0.1sec所以就除以10</w:t>
      </w:r>
      <w:r w:rsidR="00461FED">
        <w:rPr>
          <w:rFonts w:ascii="微軟正黑體" w:eastAsia="微軟正黑體" w:hAnsi="微軟正黑體" w:hint="eastAsia"/>
          <w:vertAlign w:val="superscript"/>
          <w:lang w:eastAsia="zh-TW"/>
        </w:rPr>
        <w:t>7</w:t>
      </w:r>
      <w:r w:rsidR="00461FED">
        <w:rPr>
          <w:rFonts w:ascii="微軟正黑體" w:eastAsia="微軟正黑體" w:hAnsi="微軟正黑體" w:hint="eastAsia"/>
          <w:lang w:eastAsia="zh-TW"/>
        </w:rPr>
        <w:t>，用於counter這個module。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</w:t>
      </w:r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>
        <w:rPr>
          <w:rFonts w:ascii="微軟正黑體" w:eastAsia="微軟正黑體" w:hAnsi="微軟正黑體" w:hint="eastAsia"/>
          <w:lang w:eastAsia="zh-TW"/>
        </w:rPr>
        <w:t>用於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</w:t>
      </w:r>
      <w:r>
        <w:rPr>
          <w:rFonts w:ascii="微軟正黑體" w:eastAsia="微軟正黑體" w:hAnsi="微軟正黑體"/>
          <w:lang w:eastAsia="zh-TW"/>
        </w:rPr>
        <w:t>se</w:t>
      </w:r>
      <w:proofErr w:type="spellEnd"/>
      <w:r>
        <w:rPr>
          <w:rFonts w:ascii="微軟正黑體" w:eastAsia="微軟正黑體" w:hAnsi="微軟正黑體" w:hint="eastAsia"/>
          <w:lang w:eastAsia="zh-TW"/>
        </w:rPr>
        <w:t>這個module上，它的頻率必須跟</w:t>
      </w:r>
      <w:proofErr w:type="spellStart"/>
      <w:r>
        <w:rPr>
          <w:rFonts w:ascii="微軟正黑體" w:eastAsia="微軟正黑體" w:hAnsi="微軟正黑體" w:hint="eastAsia"/>
          <w:lang w:eastAsia="zh-TW"/>
        </w:rPr>
        <w:t>divided_clk</w:t>
      </w:r>
      <w:r>
        <w:rPr>
          <w:rFonts w:ascii="微軟正黑體" w:eastAsia="微軟正黑體" w:hAnsi="微軟正黑體"/>
          <w:lang w:eastAsia="zh-TW"/>
        </w:rPr>
        <w:t>_counter</w:t>
      </w:r>
      <w:proofErr w:type="spellEnd"/>
      <w:r>
        <w:rPr>
          <w:rFonts w:ascii="微軟正黑體" w:eastAsia="微軟正黑體" w:hAnsi="微軟正黑體" w:hint="eastAsia"/>
          <w:lang w:eastAsia="zh-TW"/>
        </w:rPr>
        <w:t>一樣，這樣才不會發生在counter在遇到</w:t>
      </w:r>
      <w:proofErr w:type="spellStart"/>
      <w:r>
        <w:rPr>
          <w:rFonts w:ascii="微軟正黑體" w:eastAsia="微軟正黑體" w:hAnsi="微軟正黑體" w:hint="eastAsia"/>
          <w:lang w:eastAsia="zh-TW"/>
        </w:rPr>
        <w:t>posedge</w:t>
      </w:r>
      <w:proofErr w:type="spellEnd"/>
      <w:r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/>
          <w:lang w:eastAsia="zh-TW"/>
        </w:rPr>
        <w:t>clk</w:t>
      </w:r>
      <w:proofErr w:type="spellEnd"/>
      <w:r>
        <w:rPr>
          <w:rFonts w:ascii="微軟正黑體" w:eastAsia="微軟正黑體" w:hAnsi="微軟正黑體" w:hint="eastAsia"/>
          <w:lang w:eastAsia="zh-TW"/>
        </w:rPr>
        <w:t>前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 w:hint="eastAsia"/>
          <w:lang w:eastAsia="zh-TW"/>
        </w:rPr>
        <w:t>的訊號就變回0的尷尬情形。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clk_display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 w:rsidRPr="00461FED">
        <w:rPr>
          <w:rFonts w:ascii="微軟正黑體" w:eastAsia="微軟正黑體" w:hAnsi="微軟正黑體" w:hint="eastAsia"/>
          <w:lang w:eastAsia="zh-TW"/>
        </w:rPr>
        <w:t>用於讓四個七段顯示器分別通電的時間週期。我將內建clock乘以</w:t>
      </w:r>
      <w:r>
        <w:rPr>
          <w:rFonts w:ascii="微軟正黑體" w:eastAsia="微軟正黑體" w:hAnsi="微軟正黑體" w:hint="eastAsia"/>
          <w:lang w:eastAsia="zh-TW"/>
        </w:rPr>
        <w:t>2</w:t>
      </w:r>
      <w:r>
        <w:rPr>
          <w:rFonts w:ascii="微軟正黑體" w:eastAsia="微軟正黑體" w:hAnsi="微軟正黑體"/>
          <w:vertAlign w:val="superscript"/>
          <w:lang w:eastAsia="zh-TW"/>
        </w:rPr>
        <w:t>15</w:t>
      </w:r>
      <w:r w:rsidRPr="00461FED">
        <w:rPr>
          <w:rFonts w:ascii="微軟正黑體" w:eastAsia="微軟正黑體" w:hAnsi="微軟正黑體" w:hint="eastAsia"/>
          <w:lang w:eastAsia="zh-TW"/>
        </w:rPr>
        <w:t>。若四個七段顯示器通電時間太短則來不及通電，無法顯示正確的數字，若太長則無法造成明顯的視覺暫留。</w:t>
      </w: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2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2D09C0" w:rsidRDefault="002D09C0" w:rsidP="00B878C4">
      <w:pPr>
        <w:rPr>
          <w:rFonts w:ascii="微軟正黑體" w:eastAsia="微軟正黑體" w:hAnsi="微軟正黑體"/>
          <w:lang w:eastAsia="zh-TW"/>
        </w:rPr>
      </w:pP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設定好後，處裡按鈕的去除雜訊，按鈕包括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rst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與flip。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 xml:space="preserve"> module包含四個DFF相連，DFF的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都使用BASYS內建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，即100MHz。當四個DFF output都是1代表準確的按下，輸出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>
        <w:rPr>
          <w:rFonts w:ascii="微軟正黑體" w:eastAsia="微軟正黑體" w:hAnsi="微軟正黑體"/>
          <w:lang w:eastAsia="zh-TW"/>
        </w:rPr>
        <w:t>d_reset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、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>
        <w:rPr>
          <w:rFonts w:ascii="微軟正黑體" w:eastAsia="微軟正黑體" w:hAnsi="微軟正黑體"/>
          <w:lang w:eastAsia="zh-TW"/>
        </w:rPr>
        <w:t>d_start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。</w:t>
      </w:r>
    </w:p>
    <w:p w:rsidR="002473B6" w:rsidRPr="002D09C0" w:rsidRDefault="002473B6" w:rsidP="00B878C4">
      <w:pPr>
        <w:rPr>
          <w:rFonts w:ascii="微軟正黑體" w:eastAsia="微軟正黑體" w:hAnsi="微軟正黑體"/>
          <w:lang w:eastAsia="zh-TW"/>
        </w:rPr>
      </w:pP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lastRenderedPageBreak/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3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461FED" w:rsidRP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關於counter這個module，它的主要任務就是計算時間，並將output(</w:t>
      </w:r>
      <w:proofErr w:type="spellStart"/>
      <w:r>
        <w:rPr>
          <w:rFonts w:ascii="微軟正黑體" w:eastAsia="微軟正黑體" w:hAnsi="微軟正黑體"/>
          <w:lang w:eastAsia="zh-TW"/>
        </w:rPr>
        <w:t>float_second</w:t>
      </w:r>
      <w:proofErr w:type="spellEnd"/>
      <w:r>
        <w:rPr>
          <w:rFonts w:ascii="微軟正黑體" w:eastAsia="微軟正黑體" w:hAnsi="微軟正黑體" w:hint="eastAsia"/>
          <w:lang w:eastAsia="zh-TW"/>
        </w:rPr>
        <w:t>、second、minute)傳給top module，詳細解釋如下:</w:t>
      </w:r>
    </w:p>
    <w:p w:rsidR="00E2220C" w:rsidRPr="00E2220C" w:rsidRDefault="00E2220C" w:rsidP="00E2220C">
      <w:pPr>
        <w:pStyle w:val="ac"/>
        <w:numPr>
          <w:ilvl w:val="0"/>
          <w:numId w:val="4"/>
        </w:numPr>
        <w:rPr>
          <w:rFonts w:eastAsia="微軟正黑體"/>
          <w:lang w:eastAsia="zh-TW"/>
        </w:rPr>
      </w:pPr>
      <w:r w:rsidRPr="00E2220C">
        <w:rPr>
          <w:rFonts w:eastAsia="微軟正黑體" w:hint="eastAsia"/>
          <w:lang w:eastAsia="zh-TW"/>
        </w:rPr>
        <w:t>S</w:t>
      </w:r>
      <w:r w:rsidRPr="00E2220C">
        <w:rPr>
          <w:rFonts w:eastAsia="微軟正黑體"/>
          <w:lang w:eastAsia="zh-TW"/>
        </w:rPr>
        <w:t>tate transition diagram</w:t>
      </w:r>
    </w:p>
    <w:p w:rsidR="003610ED" w:rsidRDefault="00E2220C" w:rsidP="00B878C4">
      <w:r>
        <w:rPr>
          <w:noProof/>
          <w:lang w:eastAsia="zh-TW"/>
        </w:rPr>
        <w:drawing>
          <wp:inline distT="0" distB="0" distL="0" distR="0" wp14:anchorId="44C2F17A" wp14:editId="5F204551">
            <wp:extent cx="5539740" cy="2208053"/>
            <wp:effectExtent l="0" t="0" r="381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822" cy="22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B6" w:rsidRDefault="002473B6" w:rsidP="00B878C4">
      <w:pPr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在偵測到reset訊號時，</w:t>
      </w:r>
      <w:r w:rsidR="00CB37F2">
        <w:rPr>
          <w:rFonts w:eastAsia="微軟正黑體" w:hint="eastAsia"/>
          <w:lang w:eastAsia="zh-TW"/>
        </w:rPr>
        <w:t>我將</w:t>
      </w:r>
      <w:r w:rsidR="00CB37F2">
        <w:rPr>
          <w:rFonts w:eastAsia="微軟正黑體" w:hint="eastAsia"/>
          <w:lang w:eastAsia="zh-TW"/>
        </w:rPr>
        <w:t>output</w:t>
      </w:r>
      <w:r w:rsidR="00CB37F2">
        <w:rPr>
          <w:rFonts w:eastAsia="微軟正黑體" w:hint="eastAsia"/>
          <w:lang w:eastAsia="zh-TW"/>
        </w:rPr>
        <w:t>都</w:t>
      </w:r>
      <w:r w:rsidR="00CB37F2">
        <w:rPr>
          <w:rFonts w:eastAsia="微軟正黑體" w:hint="eastAsia"/>
          <w:lang w:eastAsia="zh-TW"/>
        </w:rPr>
        <w:t>reset</w:t>
      </w:r>
      <w:r w:rsidR="00CB37F2">
        <w:rPr>
          <w:rFonts w:eastAsia="微軟正黑體" w:hint="eastAsia"/>
          <w:lang w:eastAsia="zh-TW"/>
        </w:rPr>
        <w:t>成</w:t>
      </w:r>
      <w:r w:rsidR="00CB37F2">
        <w:rPr>
          <w:rFonts w:eastAsia="微軟正黑體" w:hint="eastAsia"/>
          <w:lang w:eastAsia="zh-TW"/>
        </w:rPr>
        <w:t>0</w:t>
      </w:r>
      <w:r w:rsidR="00CB37F2"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>
        <w:rPr>
          <w:rFonts w:eastAsia="微軟正黑體" w:hint="eastAsia"/>
          <w:lang w:eastAsia="zh-TW"/>
        </w:rPr>
        <w:t>reset_state</w:t>
      </w:r>
      <w:proofErr w:type="spellEnd"/>
      <w:r>
        <w:rPr>
          <w:rFonts w:eastAsia="微軟正黑體" w:hint="eastAsia"/>
          <w:lang w:eastAsia="zh-TW"/>
        </w:rPr>
        <w:t>，如果沒有偵測到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訊號，那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、</w:t>
      </w:r>
      <w:proofErr w:type="spellStart"/>
      <w:r>
        <w:rPr>
          <w:rFonts w:eastAsia="微軟正黑體" w:hint="eastAsia"/>
          <w:lang w:eastAsia="zh-TW"/>
        </w:rPr>
        <w:t>float_second</w:t>
      </w:r>
      <w:proofErr w:type="spellEnd"/>
      <w:r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second</w:t>
      </w:r>
      <w:r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minute</w:t>
      </w:r>
      <w:r>
        <w:rPr>
          <w:rFonts w:eastAsia="微軟正黑體" w:hint="eastAsia"/>
          <w:lang w:eastAsia="zh-TW"/>
        </w:rPr>
        <w:t>就會分別等於</w:t>
      </w:r>
      <w:proofErr w:type="spellStart"/>
      <w:r>
        <w:rPr>
          <w:rFonts w:eastAsia="微軟正黑體" w:hint="eastAsia"/>
          <w:lang w:eastAsia="zh-TW"/>
        </w:rPr>
        <w:t>conbinational</w:t>
      </w:r>
      <w:proofErr w:type="spellEnd"/>
      <w:r>
        <w:rPr>
          <w:rFonts w:eastAsia="微軟正黑體"/>
          <w:lang w:eastAsia="zh-TW"/>
        </w:rPr>
        <w:t xml:space="preserve"> block</w:t>
      </w:r>
      <w:r>
        <w:rPr>
          <w:rFonts w:eastAsia="微軟正黑體" w:hint="eastAsia"/>
          <w:lang w:eastAsia="zh-TW"/>
        </w:rPr>
        <w:t>計算出來的</w:t>
      </w:r>
      <w:proofErr w:type="spellStart"/>
      <w:r>
        <w:rPr>
          <w:rFonts w:eastAsia="微軟正黑體" w:hint="eastAsia"/>
          <w:lang w:eastAsia="zh-TW"/>
        </w:rPr>
        <w:t>next_state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>
        <w:rPr>
          <w:rFonts w:eastAsia="微軟正黑體" w:hint="eastAsia"/>
          <w:lang w:eastAsia="zh-TW"/>
        </w:rPr>
        <w:t>next_float_second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>
        <w:rPr>
          <w:rFonts w:eastAsia="微軟正黑體" w:hint="eastAsia"/>
          <w:lang w:eastAsia="zh-TW"/>
        </w:rPr>
        <w:t>next_second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>
        <w:rPr>
          <w:rFonts w:eastAsia="微軟正黑體" w:hint="eastAsia"/>
          <w:lang w:eastAsia="zh-TW"/>
        </w:rPr>
        <w:t>next_minute</w:t>
      </w:r>
      <w:proofErr w:type="spellEnd"/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2473B6" w:rsidRPr="002473B6" w:rsidRDefault="00CB37F2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34980A3" wp14:editId="55CB55AE">
            <wp:extent cx="2345859" cy="18745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1674" cy="18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0C" w:rsidRDefault="009D7A6F" w:rsidP="00B878C4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在</w:t>
      </w:r>
      <w:proofErr w:type="spellStart"/>
      <w:r>
        <w:rPr>
          <w:rFonts w:eastAsia="微軟正黑體" w:hint="eastAsia"/>
          <w:lang w:eastAsia="zh-TW"/>
        </w:rPr>
        <w:t>reset_state</w:t>
      </w:r>
      <w:proofErr w:type="spellEnd"/>
      <w:r>
        <w:rPr>
          <w:rFonts w:eastAsia="微軟正黑體" w:hint="eastAsia"/>
          <w:lang w:eastAsia="zh-TW"/>
        </w:rPr>
        <w:t>時，下一個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>
        <w:rPr>
          <w:rFonts w:eastAsia="微軟正黑體" w:hint="eastAsia"/>
          <w:lang w:eastAsia="zh-TW"/>
        </w:rPr>
        <w:t>wait_state</w:t>
      </w:r>
      <w:proofErr w:type="spellEnd"/>
      <w:r>
        <w:rPr>
          <w:rFonts w:eastAsia="微軟正黑體" w:hint="eastAsia"/>
          <w:lang w:eastAsia="zh-TW"/>
        </w:rPr>
        <w:t>以等待</w:t>
      </w:r>
      <w:r>
        <w:rPr>
          <w:rFonts w:eastAsia="微軟正黑體" w:hint="eastAsia"/>
          <w:lang w:eastAsia="zh-TW"/>
        </w:rPr>
        <w:t>start</w:t>
      </w:r>
      <w:r>
        <w:rPr>
          <w:rFonts w:eastAsia="微軟正黑體" w:hint="eastAsia"/>
          <w:lang w:eastAsia="zh-TW"/>
        </w:rPr>
        <w:t>訊號</w:t>
      </w:r>
      <w:r w:rsidR="00CB37F2">
        <w:rPr>
          <w:rFonts w:eastAsia="微軟正黑體" w:hint="eastAsia"/>
          <w:lang w:eastAsia="zh-TW"/>
        </w:rPr>
        <w:t>，有關時間的變數則是保持不動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9D7A6F" w:rsidRDefault="00CB37F2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B9F89B8" wp14:editId="5B4C0AD0">
            <wp:extent cx="3493435" cy="14325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9784" cy="14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F" w:rsidRDefault="009D7A6F" w:rsidP="00B878C4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lastRenderedPageBreak/>
        <w:t>在</w:t>
      </w:r>
      <w:proofErr w:type="spellStart"/>
      <w:r>
        <w:rPr>
          <w:rFonts w:eastAsia="微軟正黑體" w:hint="eastAsia"/>
          <w:lang w:eastAsia="zh-TW"/>
        </w:rPr>
        <w:t>wait_state</w:t>
      </w:r>
      <w:proofErr w:type="spellEnd"/>
      <w:r>
        <w:rPr>
          <w:rFonts w:eastAsia="微軟正黑體" w:hint="eastAsia"/>
          <w:lang w:eastAsia="zh-TW"/>
        </w:rPr>
        <w:t>時，主要的任務就是等待</w:t>
      </w:r>
      <w:r>
        <w:rPr>
          <w:rFonts w:eastAsia="微軟正黑體" w:hint="eastAsia"/>
          <w:lang w:eastAsia="zh-TW"/>
        </w:rPr>
        <w:t>start</w:t>
      </w:r>
      <w:r>
        <w:rPr>
          <w:rFonts w:eastAsia="微軟正黑體" w:hint="eastAsia"/>
          <w:lang w:eastAsia="zh-TW"/>
        </w:rPr>
        <w:t>訊號，如果</w:t>
      </w:r>
      <w:r>
        <w:rPr>
          <w:rFonts w:eastAsia="微軟正黑體" w:hint="eastAsia"/>
          <w:lang w:eastAsia="zh-TW"/>
        </w:rPr>
        <w:t>start</w:t>
      </w:r>
      <w:r>
        <w:rPr>
          <w:rFonts w:eastAsia="微軟正黑體" w:hint="eastAsia"/>
          <w:lang w:eastAsia="zh-TW"/>
        </w:rPr>
        <w:t>訊號來了，那下一個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就是</w:t>
      </w:r>
      <w:proofErr w:type="spellStart"/>
      <w:r>
        <w:rPr>
          <w:rFonts w:eastAsia="微軟正黑體" w:hint="eastAsia"/>
          <w:lang w:eastAsia="zh-TW"/>
        </w:rPr>
        <w:t>counting_state</w:t>
      </w:r>
      <w:proofErr w:type="spellEnd"/>
      <w:r>
        <w:rPr>
          <w:rFonts w:eastAsia="微軟正黑體" w:hint="eastAsia"/>
          <w:lang w:eastAsia="zh-TW"/>
        </w:rPr>
        <w:t>，如果沒來就是繼續在</w:t>
      </w:r>
      <w:proofErr w:type="spellStart"/>
      <w:r>
        <w:rPr>
          <w:rFonts w:eastAsia="微軟正黑體" w:hint="eastAsia"/>
          <w:lang w:eastAsia="zh-TW"/>
        </w:rPr>
        <w:t>wait_state</w:t>
      </w:r>
      <w:proofErr w:type="spellEnd"/>
      <w:r>
        <w:rPr>
          <w:rFonts w:eastAsia="微軟正黑體" w:hint="eastAsia"/>
          <w:lang w:eastAsia="zh-TW"/>
        </w:rPr>
        <w:t>等待</w:t>
      </w:r>
      <w:r w:rsidR="00CB37F2">
        <w:rPr>
          <w:rFonts w:eastAsia="微軟正黑體" w:hint="eastAsia"/>
          <w:lang w:eastAsia="zh-TW"/>
        </w:rPr>
        <w:t>，有關時間的變數則是保持不動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005D9E" w:rsidRDefault="00CB37F2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2005FBDC" wp14:editId="1FA513C7">
            <wp:extent cx="2743200" cy="187392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16" cy="18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9E" w:rsidRDefault="002473B6" w:rsidP="00B878C4">
      <w:pPr>
        <w:rPr>
          <w:rFonts w:eastAsia="微軟正黑體"/>
          <w:lang w:eastAsia="zh-TW"/>
        </w:rPr>
      </w:pPr>
      <w:proofErr w:type="spellStart"/>
      <w:r>
        <w:rPr>
          <w:rFonts w:eastAsia="微軟正黑體" w:hint="eastAsia"/>
          <w:lang w:eastAsia="zh-TW"/>
        </w:rPr>
        <w:t>c</w:t>
      </w:r>
      <w:r w:rsidR="009D7A6F">
        <w:rPr>
          <w:rFonts w:eastAsia="微軟正黑體" w:hint="eastAsia"/>
          <w:lang w:eastAsia="zh-TW"/>
        </w:rPr>
        <w:t>ounting_</w:t>
      </w:r>
      <w:r w:rsidR="009D7A6F">
        <w:rPr>
          <w:rFonts w:eastAsia="微軟正黑體"/>
          <w:lang w:eastAsia="zh-TW"/>
        </w:rPr>
        <w:t>state</w:t>
      </w:r>
      <w:proofErr w:type="spellEnd"/>
      <w:r w:rsidR="009D7A6F">
        <w:rPr>
          <w:rFonts w:eastAsia="微軟正黑體" w:hint="eastAsia"/>
          <w:lang w:eastAsia="zh-TW"/>
        </w:rPr>
        <w:t>的主要任務就是</w:t>
      </w:r>
      <w:r w:rsidR="00005D9E">
        <w:rPr>
          <w:rFonts w:eastAsia="微軟正黑體" w:hint="eastAsia"/>
          <w:lang w:eastAsia="zh-TW"/>
        </w:rPr>
        <w:t>進行時間的運算，如果小數第一位等於</w:t>
      </w:r>
      <w:r w:rsidR="00005D9E">
        <w:rPr>
          <w:rFonts w:eastAsia="微軟正黑體" w:hint="eastAsia"/>
          <w:lang w:eastAsia="zh-TW"/>
        </w:rPr>
        <w:t>0.9</w:t>
      </w:r>
      <w:r w:rsidR="00005D9E">
        <w:rPr>
          <w:rFonts w:eastAsia="微軟正黑體" w:hint="eastAsia"/>
          <w:lang w:eastAsia="zh-TW"/>
        </w:rPr>
        <w:t>時</w:t>
      </w:r>
      <w:r w:rsidR="00005D9E">
        <w:rPr>
          <w:rFonts w:eastAsia="微軟正黑體" w:hint="eastAsia"/>
          <w:lang w:eastAsia="zh-TW"/>
        </w:rPr>
        <w:t>(0.9</w:t>
      </w:r>
      <w:r w:rsidR="00005D9E">
        <w:rPr>
          <w:rFonts w:eastAsia="微軟正黑體" w:hint="eastAsia"/>
          <w:lang w:eastAsia="zh-TW"/>
        </w:rPr>
        <w:t>秒</w:t>
      </w:r>
      <w:r w:rsidR="00005D9E">
        <w:rPr>
          <w:rFonts w:eastAsia="微軟正黑體" w:hint="eastAsia"/>
          <w:lang w:eastAsia="zh-TW"/>
        </w:rPr>
        <w:t>)</w:t>
      </w:r>
      <w:r w:rsidR="007D7FCE">
        <w:rPr>
          <w:rFonts w:eastAsia="微軟正黑體" w:hint="eastAsia"/>
          <w:lang w:eastAsia="zh-TW"/>
        </w:rPr>
        <w:t>我們</w:t>
      </w:r>
      <w:r w:rsidR="00005D9E">
        <w:rPr>
          <w:rFonts w:eastAsia="微軟正黑體" w:hint="eastAsia"/>
          <w:lang w:eastAsia="zh-TW"/>
        </w:rPr>
        <w:t>必須將它歸零，並把</w:t>
      </w:r>
      <w:r w:rsidR="00005D9E">
        <w:rPr>
          <w:rFonts w:eastAsia="微軟正黑體" w:hint="eastAsia"/>
          <w:lang w:eastAsia="zh-TW"/>
        </w:rPr>
        <w:t>second</w:t>
      </w:r>
      <w:r w:rsidR="00005D9E">
        <w:rPr>
          <w:rFonts w:eastAsia="微軟正黑體" w:hint="eastAsia"/>
          <w:lang w:eastAsia="zh-TW"/>
        </w:rPr>
        <w:t>加</w:t>
      </w:r>
      <w:r w:rsidR="00005D9E">
        <w:rPr>
          <w:rFonts w:eastAsia="微軟正黑體" w:hint="eastAsia"/>
          <w:lang w:eastAsia="zh-TW"/>
        </w:rPr>
        <w:t>1</w:t>
      </w:r>
      <w:r w:rsidR="00005D9E">
        <w:rPr>
          <w:rFonts w:eastAsia="微軟正黑體" w:hint="eastAsia"/>
          <w:lang w:eastAsia="zh-TW"/>
        </w:rPr>
        <w:t>，如果</w:t>
      </w:r>
      <w:r w:rsidR="00005D9E">
        <w:rPr>
          <w:rFonts w:eastAsia="微軟正黑體" w:hint="eastAsia"/>
          <w:lang w:eastAsia="zh-TW"/>
        </w:rPr>
        <w:t>second</w:t>
      </w:r>
      <w:r w:rsidR="00005D9E">
        <w:rPr>
          <w:rFonts w:eastAsia="微軟正黑體" w:hint="eastAsia"/>
          <w:lang w:eastAsia="zh-TW"/>
        </w:rPr>
        <w:t>等於</w:t>
      </w:r>
      <w:r w:rsidR="00005D9E">
        <w:rPr>
          <w:rFonts w:eastAsia="微軟正黑體" w:hint="eastAsia"/>
          <w:lang w:eastAsia="zh-TW"/>
        </w:rPr>
        <w:t>59</w:t>
      </w:r>
      <w:r w:rsidR="007D7FCE">
        <w:rPr>
          <w:rFonts w:eastAsia="微軟正黑體" w:hint="eastAsia"/>
          <w:lang w:eastAsia="zh-TW"/>
        </w:rPr>
        <w:t>秒，那也一樣必須將它</w:t>
      </w:r>
      <w:r w:rsidR="00005D9E">
        <w:rPr>
          <w:rFonts w:eastAsia="微軟正黑體" w:hint="eastAsia"/>
          <w:lang w:eastAsia="zh-TW"/>
        </w:rPr>
        <w:t>歸零，並把</w:t>
      </w:r>
      <w:r w:rsidR="00005D9E">
        <w:rPr>
          <w:rFonts w:eastAsia="微軟正黑體" w:hint="eastAsia"/>
          <w:lang w:eastAsia="zh-TW"/>
        </w:rPr>
        <w:t>minute</w:t>
      </w:r>
      <w:r w:rsidR="00005D9E">
        <w:rPr>
          <w:rFonts w:eastAsia="微軟正黑體" w:hint="eastAsia"/>
          <w:lang w:eastAsia="zh-TW"/>
        </w:rPr>
        <w:t>加</w:t>
      </w:r>
      <w:r w:rsidR="00005D9E">
        <w:rPr>
          <w:rFonts w:eastAsia="微軟正黑體" w:hint="eastAsia"/>
          <w:lang w:eastAsia="zh-TW"/>
        </w:rPr>
        <w:t>1</w:t>
      </w:r>
      <w:r w:rsidR="00005D9E">
        <w:rPr>
          <w:rFonts w:eastAsia="微軟正黑體" w:hint="eastAsia"/>
          <w:lang w:eastAsia="zh-TW"/>
        </w:rPr>
        <w:t>，如果</w:t>
      </w:r>
      <w:r w:rsidR="00005D9E">
        <w:rPr>
          <w:rFonts w:eastAsia="微軟正黑體" w:hint="eastAsia"/>
          <w:lang w:eastAsia="zh-TW"/>
        </w:rPr>
        <w:t>minute</w:t>
      </w:r>
      <w:r w:rsidR="00005D9E">
        <w:rPr>
          <w:rFonts w:eastAsia="微軟正黑體" w:hint="eastAsia"/>
          <w:lang w:eastAsia="zh-TW"/>
        </w:rPr>
        <w:t>跟</w:t>
      </w:r>
      <w:proofErr w:type="spellStart"/>
      <w:r w:rsidR="00005D9E">
        <w:rPr>
          <w:rFonts w:eastAsia="微軟正黑體" w:hint="eastAsia"/>
          <w:lang w:eastAsia="zh-TW"/>
        </w:rPr>
        <w:t>float_second</w:t>
      </w:r>
      <w:proofErr w:type="spellEnd"/>
      <w:r w:rsidR="00005D9E">
        <w:rPr>
          <w:rFonts w:eastAsia="微軟正黑體" w:hint="eastAsia"/>
          <w:lang w:eastAsia="zh-TW"/>
        </w:rPr>
        <w:t>都等於</w:t>
      </w:r>
      <w:r w:rsidR="00005D9E">
        <w:rPr>
          <w:rFonts w:eastAsia="微軟正黑體" w:hint="eastAsia"/>
          <w:lang w:eastAsia="zh-TW"/>
        </w:rPr>
        <w:t>9</w:t>
      </w:r>
      <w:r w:rsidR="00005D9E">
        <w:rPr>
          <w:rFonts w:eastAsia="微軟正黑體" w:hint="eastAsia"/>
          <w:lang w:eastAsia="zh-TW"/>
        </w:rPr>
        <w:t>，而且</w:t>
      </w:r>
      <w:r w:rsidR="00005D9E">
        <w:rPr>
          <w:rFonts w:eastAsia="微軟正黑體" w:hint="eastAsia"/>
          <w:lang w:eastAsia="zh-TW"/>
        </w:rPr>
        <w:t>second</w:t>
      </w:r>
      <w:r w:rsidR="007D7FCE">
        <w:rPr>
          <w:rFonts w:eastAsia="微軟正黑體" w:hint="eastAsia"/>
          <w:lang w:eastAsia="zh-TW"/>
        </w:rPr>
        <w:t>也</w:t>
      </w:r>
      <w:r w:rsidR="00005D9E">
        <w:rPr>
          <w:rFonts w:eastAsia="微軟正黑體" w:hint="eastAsia"/>
          <w:lang w:eastAsia="zh-TW"/>
        </w:rPr>
        <w:t>等於</w:t>
      </w:r>
      <w:r w:rsidR="00005D9E">
        <w:rPr>
          <w:rFonts w:eastAsia="微軟正黑體" w:hint="eastAsia"/>
          <w:lang w:eastAsia="zh-TW"/>
        </w:rPr>
        <w:t>9</w:t>
      </w:r>
      <w:r w:rsidR="00005D9E">
        <w:rPr>
          <w:rFonts w:eastAsia="微軟正黑體" w:hint="eastAsia"/>
          <w:lang w:eastAsia="zh-TW"/>
        </w:rPr>
        <w:t>就代表已經算到底了，接下來要歸零，並進入</w:t>
      </w:r>
      <w:proofErr w:type="spellStart"/>
      <w:r w:rsidR="00005D9E">
        <w:rPr>
          <w:rFonts w:eastAsia="微軟正黑體" w:hint="eastAsia"/>
          <w:lang w:eastAsia="zh-TW"/>
        </w:rPr>
        <w:t>wait_state</w:t>
      </w:r>
      <w:proofErr w:type="spellEnd"/>
      <w:r w:rsidR="00005D9E">
        <w:rPr>
          <w:rFonts w:eastAsia="微軟正黑體" w:hint="eastAsia"/>
          <w:lang w:eastAsia="zh-TW"/>
        </w:rPr>
        <w:t>等待下一個</w:t>
      </w:r>
      <w:r w:rsidR="00005D9E">
        <w:rPr>
          <w:rFonts w:eastAsia="微軟正黑體" w:hint="eastAsia"/>
          <w:lang w:eastAsia="zh-TW"/>
        </w:rPr>
        <w:t>start</w:t>
      </w:r>
      <w:r w:rsidR="007D7FCE">
        <w:rPr>
          <w:rFonts w:eastAsia="微軟正黑體" w:hint="eastAsia"/>
          <w:lang w:eastAsia="zh-TW"/>
        </w:rPr>
        <w:t>訊號再</w:t>
      </w:r>
      <w:r w:rsidR="00005D9E">
        <w:rPr>
          <w:rFonts w:eastAsia="微軟正黑體" w:hint="eastAsia"/>
          <w:lang w:eastAsia="zh-TW"/>
        </w:rPr>
        <w:t>開始計算，</w:t>
      </w:r>
      <w:r w:rsidR="00005D9E">
        <w:rPr>
          <w:rFonts w:eastAsia="微軟正黑體" w:hint="eastAsia"/>
          <w:lang w:eastAsia="zh-TW"/>
        </w:rPr>
        <w:t>code</w:t>
      </w:r>
      <w:r w:rsidR="00005D9E">
        <w:rPr>
          <w:rFonts w:eastAsia="微軟正黑體" w:hint="eastAsia"/>
          <w:lang w:eastAsia="zh-TW"/>
        </w:rPr>
        <w:t>如下圖所示</w:t>
      </w:r>
      <w:r w:rsidR="00005D9E">
        <w:rPr>
          <w:rFonts w:eastAsia="微軟正黑體" w:hint="eastAsia"/>
          <w:lang w:eastAsia="zh-TW"/>
        </w:rPr>
        <w:t>:</w:t>
      </w:r>
    </w:p>
    <w:p w:rsidR="00005D9E" w:rsidRDefault="00005D9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0522CF6C" wp14:editId="6C53A206">
            <wp:extent cx="3284553" cy="4434840"/>
            <wp:effectExtent l="0" t="0" r="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299" cy="44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CE" w:rsidRDefault="007D7FCE" w:rsidP="00B878C4">
      <w:pPr>
        <w:rPr>
          <w:rFonts w:eastAsia="微軟正黑體" w:hint="eastAsia"/>
          <w:lang w:eastAsia="zh-TW"/>
        </w:rPr>
      </w:pP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lastRenderedPageBreak/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7D7FCE">
        <w:rPr>
          <w:rFonts w:ascii="Arial" w:eastAsia="微軟正黑體" w:hint="eastAsia"/>
          <w:position w:val="3"/>
          <w:sz w:val="15"/>
          <w:lang w:eastAsia="zh-TW"/>
        </w:rPr>
        <w:instrText>4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這個部分主要是處理如何將</w:t>
      </w:r>
      <w:proofErr w:type="spellStart"/>
      <w:r>
        <w:rPr>
          <w:rFonts w:eastAsia="微軟正黑體" w:hint="eastAsia"/>
          <w:lang w:eastAsia="zh-TW"/>
        </w:rPr>
        <w:t>float_second</w:t>
      </w:r>
      <w:proofErr w:type="spellEnd"/>
      <w:r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second</w:t>
      </w:r>
      <w:r>
        <w:rPr>
          <w:rFonts w:eastAsia="微軟正黑體" w:hint="eastAsia"/>
          <w:lang w:eastAsia="zh-TW"/>
        </w:rPr>
        <w:t>以及</w:t>
      </w:r>
      <w:r>
        <w:rPr>
          <w:rFonts w:eastAsia="微軟正黑體" w:hint="eastAsia"/>
          <w:lang w:eastAsia="zh-TW"/>
        </w:rPr>
        <w:t>minute</w:t>
      </w:r>
      <w:r>
        <w:rPr>
          <w:rFonts w:eastAsia="微軟正黑體" w:hint="eastAsia"/>
          <w:lang w:eastAsia="zh-TW"/>
        </w:rPr>
        <w:t>正確的顯示在七段顯示器上，因為七段顯示器有四個，需要分別通電而不能同時，因此我利用</w:t>
      </w:r>
      <w:proofErr w:type="spellStart"/>
      <w:r>
        <w:rPr>
          <w:rFonts w:eastAsia="微軟正黑體" w:hint="eastAsia"/>
          <w:lang w:eastAsia="zh-TW"/>
        </w:rPr>
        <w:t>sel</w:t>
      </w:r>
      <w:proofErr w:type="spellEnd"/>
      <w:r>
        <w:rPr>
          <w:rFonts w:eastAsia="微軟正黑體" w:hint="eastAsia"/>
          <w:lang w:eastAsia="zh-TW"/>
        </w:rPr>
        <w:t>依序去跑，來決定現在哪</w:t>
      </w:r>
      <w:proofErr w:type="gramStart"/>
      <w:r>
        <w:rPr>
          <w:rFonts w:eastAsia="微軟正黑體" w:hint="eastAsia"/>
          <w:lang w:eastAsia="zh-TW"/>
        </w:rPr>
        <w:t>個</w:t>
      </w:r>
      <w:proofErr w:type="gramEnd"/>
      <w:r>
        <w:rPr>
          <w:rFonts w:eastAsia="微軟正黑體" w:hint="eastAsia"/>
          <w:lang w:eastAsia="zh-TW"/>
        </w:rPr>
        <w:t>七段顯示器要通電，用來初始的訊號是</w:t>
      </w:r>
      <w:proofErr w:type="spellStart"/>
      <w:r>
        <w:rPr>
          <w:rFonts w:eastAsia="微軟正黑體" w:hint="eastAsia"/>
          <w:lang w:eastAsia="zh-TW"/>
        </w:rPr>
        <w:t>onepulse_reset</w:t>
      </w:r>
      <w:proofErr w:type="spellEnd"/>
      <w:r>
        <w:rPr>
          <w:rFonts w:eastAsia="微軟正黑體" w:hint="eastAsia"/>
          <w:lang w:eastAsia="zh-TW"/>
        </w:rPr>
        <w:t>，而這裡的</w:t>
      </w:r>
      <w:r>
        <w:rPr>
          <w:rFonts w:eastAsia="微軟正黑體" w:hint="eastAsia"/>
          <w:lang w:eastAsia="zh-TW"/>
        </w:rPr>
        <w:t>DFF</w:t>
      </w:r>
      <w:r>
        <w:rPr>
          <w:rFonts w:eastAsia="微軟正黑體" w:hint="eastAsia"/>
          <w:lang w:eastAsia="zh-TW"/>
        </w:rPr>
        <w:t>則是用</w:t>
      </w:r>
      <w:proofErr w:type="spellStart"/>
      <w:r>
        <w:rPr>
          <w:rFonts w:eastAsia="微軟正黑體" w:hint="eastAsia"/>
          <w:lang w:eastAsia="zh-TW"/>
        </w:rPr>
        <w:t>clk_display</w:t>
      </w:r>
      <w:proofErr w:type="spellEnd"/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F4CAD73" wp14:editId="1BBD99B9">
            <wp:extent cx="3185160" cy="1482999"/>
            <wp:effectExtent l="0" t="0" r="0" b="317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4" cy="14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F2" w:rsidRDefault="00CB37F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CB37F2" w:rsidRDefault="00CB37F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但後來在</w:t>
      </w:r>
      <w:r>
        <w:rPr>
          <w:rFonts w:eastAsia="微軟正黑體" w:hint="eastAsia"/>
          <w:lang w:eastAsia="zh-TW"/>
        </w:rPr>
        <w:t>demo</w:t>
      </w:r>
      <w:r>
        <w:rPr>
          <w:rFonts w:eastAsia="微軟正黑體" w:hint="eastAsia"/>
          <w:lang w:eastAsia="zh-TW"/>
        </w:rPr>
        <w:t>的時候助教跟我說控制四個七段顯示器的變數並不用吃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訊號，這樣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時才不會發生問題，所以我後來把它改掉了，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</w:t>
      </w:r>
      <w:r>
        <w:rPr>
          <w:rFonts w:eastAsia="微軟正黑體" w:hint="eastAsia"/>
          <w:lang w:eastAsia="zh-TW"/>
        </w:rPr>
        <w:t>:</w:t>
      </w:r>
    </w:p>
    <w:p w:rsidR="00CB37F2" w:rsidRDefault="00CB37F2" w:rsidP="006D6BE7">
      <w:pPr>
        <w:widowControl w:val="0"/>
        <w:spacing w:after="0" w:line="240" w:lineRule="auto"/>
        <w:ind w:rightChars="-24" w:right="-53"/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1E4B492F" wp14:editId="36469597">
            <wp:extent cx="2887980" cy="1343247"/>
            <wp:effectExtent l="0" t="0" r="762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7356" cy="13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153BB2" w:rsidRDefault="00153BB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至於</w:t>
      </w:r>
      <w:proofErr w:type="spellStart"/>
      <w:r>
        <w:rPr>
          <w:rFonts w:eastAsia="微軟正黑體" w:hint="eastAsia"/>
          <w:lang w:eastAsia="zh-TW"/>
        </w:rPr>
        <w:t>conbinational</w:t>
      </w:r>
      <w:proofErr w:type="spellEnd"/>
      <w:r>
        <w:rPr>
          <w:rFonts w:eastAsia="微軟正黑體" w:hint="eastAsia"/>
          <w:lang w:eastAsia="zh-TW"/>
        </w:rPr>
        <w:t>的架構大概長這樣</w:t>
      </w:r>
      <w:r>
        <w:rPr>
          <w:rFonts w:eastAsia="微軟正黑體" w:hint="eastAsia"/>
          <w:lang w:eastAsia="zh-TW"/>
        </w:rPr>
        <w:t>(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)</w:t>
      </w:r>
      <w:r>
        <w:rPr>
          <w:rFonts w:eastAsia="微軟正黑體" w:hint="eastAsia"/>
          <w:lang w:eastAsia="zh-TW"/>
        </w:rPr>
        <w:t>，其中</w:t>
      </w:r>
      <w:proofErr w:type="spellStart"/>
      <w:r>
        <w:rPr>
          <w:rFonts w:eastAsia="微軟正黑體" w:hint="eastAsia"/>
          <w:lang w:eastAsia="zh-TW"/>
        </w:rPr>
        <w:t>sel</w:t>
      </w:r>
      <w:proofErr w:type="spellEnd"/>
      <w:r>
        <w:rPr>
          <w:rFonts w:eastAsia="微軟正黑體" w:hint="eastAsia"/>
          <w:lang w:eastAsia="zh-TW"/>
        </w:rPr>
        <w:t xml:space="preserve"> = 0</w:t>
      </w:r>
      <w:r>
        <w:rPr>
          <w:rFonts w:eastAsia="微軟正黑體" w:hint="eastAsia"/>
          <w:lang w:eastAsia="zh-TW"/>
        </w:rPr>
        <w:t>是用來處理最右邊的七段顯示器，</w:t>
      </w:r>
      <w:proofErr w:type="spellStart"/>
      <w:r>
        <w:rPr>
          <w:rFonts w:eastAsia="微軟正黑體" w:hint="eastAsia"/>
          <w:lang w:eastAsia="zh-TW"/>
        </w:rPr>
        <w:t>sel</w:t>
      </w:r>
      <w:proofErr w:type="spellEnd"/>
      <w:r>
        <w:rPr>
          <w:rFonts w:eastAsia="微軟正黑體" w:hint="eastAsia"/>
          <w:lang w:eastAsia="zh-TW"/>
        </w:rPr>
        <w:t xml:space="preserve"> = 1</w:t>
      </w:r>
      <w:r>
        <w:rPr>
          <w:rFonts w:eastAsia="微軟正黑體" w:hint="eastAsia"/>
          <w:lang w:eastAsia="zh-TW"/>
        </w:rPr>
        <w:t>是右邊數來第二</w:t>
      </w:r>
      <w:proofErr w:type="gramStart"/>
      <w:r>
        <w:rPr>
          <w:rFonts w:eastAsia="微軟正黑體" w:hint="eastAsia"/>
          <w:lang w:eastAsia="zh-TW"/>
        </w:rPr>
        <w:t>個</w:t>
      </w:r>
      <w:proofErr w:type="gramEnd"/>
      <w:r>
        <w:rPr>
          <w:rFonts w:eastAsia="微軟正黑體" w:hint="eastAsia"/>
          <w:lang w:eastAsia="zh-TW"/>
        </w:rPr>
        <w:t>，</w:t>
      </w:r>
      <w:proofErr w:type="spellStart"/>
      <w:r>
        <w:rPr>
          <w:rFonts w:eastAsia="微軟正黑體" w:hint="eastAsia"/>
          <w:lang w:eastAsia="zh-TW"/>
        </w:rPr>
        <w:t>sel</w:t>
      </w:r>
      <w:proofErr w:type="spellEnd"/>
      <w:r>
        <w:rPr>
          <w:rFonts w:eastAsia="微軟正黑體" w:hint="eastAsia"/>
          <w:lang w:eastAsia="zh-TW"/>
        </w:rPr>
        <w:t xml:space="preserve"> = 2</w:t>
      </w:r>
      <w:r>
        <w:rPr>
          <w:rFonts w:eastAsia="微軟正黑體" w:hint="eastAsia"/>
          <w:lang w:eastAsia="zh-TW"/>
        </w:rPr>
        <w:t>是右邊數來第三</w:t>
      </w:r>
      <w:proofErr w:type="gramStart"/>
      <w:r>
        <w:rPr>
          <w:rFonts w:eastAsia="微軟正黑體" w:hint="eastAsia"/>
          <w:lang w:eastAsia="zh-TW"/>
        </w:rPr>
        <w:t>個</w:t>
      </w:r>
      <w:proofErr w:type="gramEnd"/>
      <w:r>
        <w:rPr>
          <w:rFonts w:eastAsia="微軟正黑體" w:hint="eastAsia"/>
          <w:lang w:eastAsia="zh-TW"/>
        </w:rPr>
        <w:t>，</w:t>
      </w:r>
      <w:proofErr w:type="spellStart"/>
      <w:r>
        <w:rPr>
          <w:rFonts w:eastAsia="微軟正黑體" w:hint="eastAsia"/>
          <w:lang w:eastAsia="zh-TW"/>
        </w:rPr>
        <w:t>sel</w:t>
      </w:r>
      <w:proofErr w:type="spellEnd"/>
      <w:r>
        <w:rPr>
          <w:rFonts w:eastAsia="微軟正黑體" w:hint="eastAsia"/>
          <w:lang w:eastAsia="zh-TW"/>
        </w:rPr>
        <w:t xml:space="preserve"> = 3</w:t>
      </w:r>
      <w:r>
        <w:rPr>
          <w:rFonts w:eastAsia="微軟正黑體" w:hint="eastAsia"/>
          <w:lang w:eastAsia="zh-TW"/>
        </w:rPr>
        <w:t>是最左邊的。</w:t>
      </w:r>
    </w:p>
    <w:p w:rsidR="00153BB2" w:rsidRDefault="00153BB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3BACB0F" wp14:editId="5D8438F1">
            <wp:extent cx="2407920" cy="1732265"/>
            <wp:effectExtent l="0" t="0" r="0" b="190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5056" cy="17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B2" w:rsidRDefault="00153BB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153BB2" w:rsidRPr="003610ED" w:rsidRDefault="00153BB2" w:rsidP="00153BB2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(BY郭家瑋)</w:t>
      </w:r>
    </w:p>
    <w:p w:rsidR="00AE2F92" w:rsidRDefault="00153BB2" w:rsidP="00AE2F92">
      <w:pPr>
        <w:ind w:firstLine="48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這次的lab感覺比較輕鬆。比較有</w:t>
      </w:r>
      <w:proofErr w:type="gramStart"/>
      <w:r w:rsidRPr="003610ED">
        <w:rPr>
          <w:rFonts w:ascii="微軟正黑體" w:eastAsia="微軟正黑體" w:hAnsi="微軟正黑體" w:hint="eastAsia"/>
          <w:sz w:val="24"/>
          <w:lang w:eastAsia="zh-TW"/>
        </w:rPr>
        <w:t>釐</w:t>
      </w:r>
      <w:proofErr w:type="gramEnd"/>
      <w:r w:rsidRPr="003610ED">
        <w:rPr>
          <w:rFonts w:ascii="微軟正黑體" w:eastAsia="微軟正黑體" w:hAnsi="微軟正黑體" w:hint="eastAsia"/>
          <w:sz w:val="24"/>
          <w:lang w:eastAsia="zh-TW"/>
        </w:rPr>
        <w:t>清上問題的是，我本來搞不太清楚reset跟start的差異，後來想清楚應該是，reset是初始的信號，而start是把state固定在WAIT或是CAL開始計算的信號。這樣也比較符合reset與start的字詞意義。</w:t>
      </w:r>
      <w:r w:rsidRPr="003610ED">
        <w:rPr>
          <w:rFonts w:ascii="微軟正黑體" w:eastAsia="微軟正黑體" w:hAnsi="微軟正黑體"/>
          <w:sz w:val="24"/>
          <w:lang w:eastAsia="zh-TW"/>
        </w:rPr>
        <w:t>R</w:t>
      </w:r>
      <w:r w:rsidRPr="003610ED">
        <w:rPr>
          <w:rFonts w:ascii="微軟正黑體" w:eastAsia="微軟正黑體" w:hAnsi="微軟正黑體" w:hint="eastAsia"/>
          <w:sz w:val="24"/>
          <w:lang w:eastAsia="zh-TW"/>
        </w:rPr>
        <w:t>eset是在系統發生奇怪錯誤時，可以按下，讓系統不管是現在</w:t>
      </w:r>
      <w:proofErr w:type="gramStart"/>
      <w:r w:rsidRPr="003610ED">
        <w:rPr>
          <w:rFonts w:ascii="微軟正黑體" w:eastAsia="微軟正黑體" w:hAnsi="微軟正黑體" w:hint="eastAsia"/>
          <w:sz w:val="24"/>
          <w:lang w:eastAsia="zh-TW"/>
        </w:rPr>
        <w:t>在</w:t>
      </w:r>
      <w:proofErr w:type="gramEnd"/>
      <w:r w:rsidRPr="003610ED">
        <w:rPr>
          <w:rFonts w:ascii="微軟正黑體" w:eastAsia="微軟正黑體" w:hAnsi="微軟正黑體" w:hint="eastAsia"/>
          <w:sz w:val="24"/>
          <w:lang w:eastAsia="zh-TW"/>
        </w:rPr>
        <w:t>何state，都能回到最初的狀態，也是WAIT，而start是一種從IDLE(WAIT)開始的信號。</w:t>
      </w:r>
    </w:p>
    <w:p w:rsidR="00CB37F2" w:rsidRPr="003610ED" w:rsidRDefault="00CB37F2" w:rsidP="00AE2F92">
      <w:pPr>
        <w:ind w:firstLine="480"/>
        <w:rPr>
          <w:rFonts w:ascii="微軟正黑體" w:eastAsia="微軟正黑體" w:hAnsi="微軟正黑體" w:hint="eastAsia"/>
          <w:sz w:val="24"/>
          <w:lang w:eastAsia="zh-TW"/>
        </w:rPr>
      </w:pPr>
      <w:bookmarkStart w:id="0" w:name="_GoBack"/>
      <w:bookmarkEnd w:id="0"/>
    </w:p>
    <w:p w:rsidR="00B878C4" w:rsidRPr="00AF4188" w:rsidRDefault="00153BB2" w:rsidP="00AF4188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lastRenderedPageBreak/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(BY黎佑廷)</w:t>
      </w:r>
    </w:p>
    <w:p w:rsidR="002A1F2F" w:rsidRDefault="00153BB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  <w:r w:rsidRPr="00AE2F92">
        <w:rPr>
          <w:rFonts w:ascii="微軟正黑體" w:eastAsia="微軟正黑體" w:hAnsi="微軟正黑體" w:hint="eastAsia"/>
          <w:sz w:val="24"/>
          <w:lang w:eastAsia="zh-TW"/>
        </w:rPr>
        <w:t>我覺得這次lab的第一題不難，因為之前數位邏輯設計好像也寫過差不多的題目，所以寫起來比較沒那麼陌生，至於</w:t>
      </w:r>
      <w:proofErr w:type="spellStart"/>
      <w:r w:rsidRPr="00AE2F92">
        <w:rPr>
          <w:rFonts w:ascii="微軟正黑體" w:eastAsia="微軟正黑體" w:hAnsi="微軟正黑體" w:hint="eastAsia"/>
          <w:sz w:val="24"/>
          <w:lang w:eastAsia="zh-TW"/>
        </w:rPr>
        <w:t>fpga</w:t>
      </w:r>
      <w:proofErr w:type="spellEnd"/>
      <w:r w:rsidRPr="00AE2F92">
        <w:rPr>
          <w:rFonts w:ascii="微軟正黑體" w:eastAsia="微軟正黑體" w:hAnsi="微軟正黑體" w:hint="eastAsia"/>
          <w:sz w:val="24"/>
          <w:lang w:eastAsia="zh-TW"/>
        </w:rPr>
        <w:t>的部分，由於上次的lab已經讓我熟悉了如何讓七段顯示器四個都顯示，以及</w:t>
      </w:r>
      <w:proofErr w:type="spellStart"/>
      <w:r w:rsidRPr="00AE2F92">
        <w:rPr>
          <w:rFonts w:ascii="微軟正黑體" w:eastAsia="微軟正黑體" w:hAnsi="微軟正黑體" w:hint="eastAsia"/>
          <w:sz w:val="24"/>
          <w:lang w:eastAsia="zh-TW"/>
        </w:rPr>
        <w:t>clk</w:t>
      </w:r>
      <w:proofErr w:type="spellEnd"/>
      <w:r w:rsidRPr="00AE2F92">
        <w:rPr>
          <w:rFonts w:ascii="微軟正黑體" w:eastAsia="微軟正黑體" w:hAnsi="微軟正黑體" w:hint="eastAsia"/>
          <w:sz w:val="24"/>
          <w:lang w:eastAsia="zh-TW"/>
        </w:rPr>
        <w:t>等相關問題，所以這次寫起來並沒有上次費力，但也很充實，讓我對</w:t>
      </w:r>
      <w:r w:rsidR="00AE2F92" w:rsidRPr="00AE2F92">
        <w:rPr>
          <w:rFonts w:ascii="微軟正黑體" w:eastAsia="微軟正黑體" w:hAnsi="微軟正黑體" w:hint="eastAsia"/>
          <w:sz w:val="24"/>
          <w:lang w:eastAsia="zh-TW"/>
        </w:rPr>
        <w:t>按鈕、七段顯示器的運作更加熟悉。</w:t>
      </w:r>
    </w:p>
    <w:p w:rsidR="00AE2F92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</w:p>
    <w:p w:rsidR="00AE2F92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</w:p>
    <w:p w:rsidR="00AE2F92" w:rsidRPr="00AE2F92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</w:p>
    <w:p w:rsidR="00D85570" w:rsidRPr="00D85570" w:rsidRDefault="00D85570" w:rsidP="00F30B2A">
      <w:pPr>
        <w:rPr>
          <w:rFonts w:eastAsia="微軟正黑體"/>
          <w:b/>
          <w:sz w:val="28"/>
          <w:lang w:eastAsia="zh-TW"/>
        </w:rPr>
      </w:pPr>
      <w:r w:rsidRPr="00D85570">
        <w:rPr>
          <w:rFonts w:eastAsia="微軟正黑體" w:hint="eastAsia"/>
          <w:b/>
          <w:sz w:val="28"/>
          <w:lang w:eastAsia="zh-TW"/>
        </w:rPr>
        <w:t>成員</w:t>
      </w:r>
      <w:r w:rsidRPr="00D85570">
        <w:rPr>
          <w:rFonts w:eastAsia="微軟正黑體" w:hint="eastAsia"/>
          <w:b/>
          <w:sz w:val="28"/>
          <w:lang w:eastAsia="zh-TW"/>
        </w:rPr>
        <w:t>:</w:t>
      </w:r>
    </w:p>
    <w:p w:rsidR="00AE2F92" w:rsidRPr="004E4F6F" w:rsidRDefault="00D85570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黎佑廷: 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1</w:t>
      </w:r>
      <w:r w:rsidR="00AE2F92">
        <w:rPr>
          <w:rFonts w:ascii="微軟正黑體" w:eastAsia="微軟正黑體" w:hAnsi="微軟正黑體" w:hint="eastAsia"/>
          <w:lang w:eastAsia="zh-TW"/>
        </w:rPr>
        <w:t>題以及</w:t>
      </w:r>
      <w:proofErr w:type="spellStart"/>
      <w:r w:rsidR="00AE2F92">
        <w:rPr>
          <w:rFonts w:ascii="微軟正黑體" w:eastAsia="微軟正黑體" w:hAnsi="微軟正黑體" w:hint="eastAsia"/>
          <w:lang w:eastAsia="zh-TW"/>
        </w:rPr>
        <w:t>fpga</w:t>
      </w:r>
      <w:proofErr w:type="spellEnd"/>
    </w:p>
    <w:p w:rsidR="0021288E" w:rsidRPr="004E4F6F" w:rsidRDefault="004013C5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郭家瑋</w:t>
      </w:r>
      <w:r w:rsidR="0021288E" w:rsidRPr="004E4F6F">
        <w:rPr>
          <w:rFonts w:ascii="微軟正黑體" w:eastAsia="微軟正黑體" w:hAnsi="微軟正黑體" w:hint="eastAsia"/>
          <w:lang w:eastAsia="zh-TW"/>
        </w:rPr>
        <w:t>:</w:t>
      </w:r>
      <w:r w:rsidR="00243C38" w:rsidRPr="004E4F6F">
        <w:rPr>
          <w:rFonts w:ascii="微軟正黑體" w:eastAsia="微軟正黑體" w:hAnsi="微軟正黑體"/>
          <w:lang w:eastAsia="zh-TW"/>
        </w:rPr>
        <w:t xml:space="preserve"> </w:t>
      </w:r>
      <w:r w:rsidR="0021288E" w:rsidRPr="004E4F6F">
        <w:rPr>
          <w:rFonts w:ascii="微軟正黑體" w:eastAsia="微軟正黑體" w:hAnsi="微軟正黑體" w:hint="eastAsia"/>
          <w:lang w:eastAsia="zh-TW"/>
        </w:rPr>
        <w:t>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2</w:t>
      </w:r>
      <w:r w:rsidR="006D6BE7">
        <w:rPr>
          <w:rFonts w:ascii="微軟正黑體" w:eastAsia="微軟正黑體" w:hAnsi="微軟正黑體" w:hint="eastAsia"/>
          <w:lang w:eastAsia="zh-TW"/>
        </w:rPr>
        <w:t>題以及</w:t>
      </w:r>
      <w:proofErr w:type="spellStart"/>
      <w:r w:rsidR="006D6BE7">
        <w:rPr>
          <w:rFonts w:ascii="微軟正黑體" w:eastAsia="微軟正黑體" w:hAnsi="微軟正黑體" w:hint="eastAsia"/>
          <w:lang w:eastAsia="zh-TW"/>
        </w:rPr>
        <w:t>fpga</w:t>
      </w:r>
      <w:proofErr w:type="spellEnd"/>
    </w:p>
    <w:sectPr w:rsidR="0021288E" w:rsidRPr="004E4F6F" w:rsidSect="00C30E6F">
      <w:footerReference w:type="default" r:id="rId31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047" w:rsidRDefault="00E52047">
      <w:pPr>
        <w:spacing w:after="0" w:line="240" w:lineRule="auto"/>
      </w:pPr>
      <w:r>
        <w:separator/>
      </w:r>
    </w:p>
  </w:endnote>
  <w:endnote w:type="continuationSeparator" w:id="0">
    <w:p w:rsidR="00E52047" w:rsidRDefault="00E52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3B6" w:rsidRDefault="002473B6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73B6" w:rsidRDefault="002473B6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2473B6" w:rsidRDefault="002473B6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73B6" w:rsidRDefault="002473B6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CB37F2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12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3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2473B6" w:rsidRDefault="002473B6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CB37F2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12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0EB03F9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538B0EE4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F97B26C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047" w:rsidRDefault="00E52047">
      <w:pPr>
        <w:spacing w:after="0" w:line="240" w:lineRule="auto"/>
      </w:pPr>
      <w:r>
        <w:separator/>
      </w:r>
    </w:p>
  </w:footnote>
  <w:footnote w:type="continuationSeparator" w:id="0">
    <w:p w:rsidR="00E52047" w:rsidRDefault="00E520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4936"/>
    <w:multiLevelType w:val="hybridMultilevel"/>
    <w:tmpl w:val="7D022E92"/>
    <w:lvl w:ilvl="0" w:tplc="CC34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3A65F6"/>
    <w:multiLevelType w:val="hybridMultilevel"/>
    <w:tmpl w:val="32EAAAC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D15106"/>
    <w:multiLevelType w:val="hybridMultilevel"/>
    <w:tmpl w:val="363266E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F481AD1"/>
    <w:multiLevelType w:val="hybridMultilevel"/>
    <w:tmpl w:val="6C9AED22"/>
    <w:lvl w:ilvl="0" w:tplc="694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A7A6C"/>
    <w:multiLevelType w:val="hybridMultilevel"/>
    <w:tmpl w:val="4EFC748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EC14137"/>
    <w:multiLevelType w:val="hybridMultilevel"/>
    <w:tmpl w:val="C1206554"/>
    <w:lvl w:ilvl="0" w:tplc="F01C095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67"/>
    <w:rsid w:val="000005AB"/>
    <w:rsid w:val="00005D9E"/>
    <w:rsid w:val="00034D4C"/>
    <w:rsid w:val="00072589"/>
    <w:rsid w:val="00090057"/>
    <w:rsid w:val="000E4C85"/>
    <w:rsid w:val="000F29B4"/>
    <w:rsid w:val="000F7732"/>
    <w:rsid w:val="00106AB2"/>
    <w:rsid w:val="00110210"/>
    <w:rsid w:val="00134401"/>
    <w:rsid w:val="00147687"/>
    <w:rsid w:val="00153BB2"/>
    <w:rsid w:val="001669AF"/>
    <w:rsid w:val="00175454"/>
    <w:rsid w:val="00187907"/>
    <w:rsid w:val="001A12BB"/>
    <w:rsid w:val="0021288E"/>
    <w:rsid w:val="00234FEE"/>
    <w:rsid w:val="00243C38"/>
    <w:rsid w:val="002473B6"/>
    <w:rsid w:val="002A1F2F"/>
    <w:rsid w:val="002D09C0"/>
    <w:rsid w:val="00303FCB"/>
    <w:rsid w:val="00325767"/>
    <w:rsid w:val="00333EEF"/>
    <w:rsid w:val="003610ED"/>
    <w:rsid w:val="00372F27"/>
    <w:rsid w:val="003C35CE"/>
    <w:rsid w:val="003E29EB"/>
    <w:rsid w:val="003E6F05"/>
    <w:rsid w:val="004013C5"/>
    <w:rsid w:val="00412653"/>
    <w:rsid w:val="00425839"/>
    <w:rsid w:val="004612DD"/>
    <w:rsid w:val="00461FED"/>
    <w:rsid w:val="00471F91"/>
    <w:rsid w:val="00484556"/>
    <w:rsid w:val="004A6777"/>
    <w:rsid w:val="004D745F"/>
    <w:rsid w:val="004E4F6F"/>
    <w:rsid w:val="0053032D"/>
    <w:rsid w:val="0054441E"/>
    <w:rsid w:val="00547185"/>
    <w:rsid w:val="00547DAD"/>
    <w:rsid w:val="005604E2"/>
    <w:rsid w:val="00582754"/>
    <w:rsid w:val="005847DD"/>
    <w:rsid w:val="005869BE"/>
    <w:rsid w:val="005955A1"/>
    <w:rsid w:val="00597BF8"/>
    <w:rsid w:val="005B0B9D"/>
    <w:rsid w:val="005C399E"/>
    <w:rsid w:val="00693869"/>
    <w:rsid w:val="006A277E"/>
    <w:rsid w:val="006B1A9B"/>
    <w:rsid w:val="006B5F15"/>
    <w:rsid w:val="006D6BE7"/>
    <w:rsid w:val="00723A72"/>
    <w:rsid w:val="007269D7"/>
    <w:rsid w:val="00735AD7"/>
    <w:rsid w:val="00742A1B"/>
    <w:rsid w:val="00775688"/>
    <w:rsid w:val="007A6DF4"/>
    <w:rsid w:val="007C68CB"/>
    <w:rsid w:val="007D7FCE"/>
    <w:rsid w:val="007F0FB5"/>
    <w:rsid w:val="008315F5"/>
    <w:rsid w:val="00840995"/>
    <w:rsid w:val="00874B48"/>
    <w:rsid w:val="008C52AC"/>
    <w:rsid w:val="008C6650"/>
    <w:rsid w:val="00943367"/>
    <w:rsid w:val="00951BCF"/>
    <w:rsid w:val="009642BC"/>
    <w:rsid w:val="0097721E"/>
    <w:rsid w:val="009D7A6F"/>
    <w:rsid w:val="009E56C9"/>
    <w:rsid w:val="00A17812"/>
    <w:rsid w:val="00A44C2E"/>
    <w:rsid w:val="00AB41D5"/>
    <w:rsid w:val="00AD72F3"/>
    <w:rsid w:val="00AE2F92"/>
    <w:rsid w:val="00AF4188"/>
    <w:rsid w:val="00AF6818"/>
    <w:rsid w:val="00B03311"/>
    <w:rsid w:val="00B14057"/>
    <w:rsid w:val="00B17B0E"/>
    <w:rsid w:val="00B4064C"/>
    <w:rsid w:val="00B4546A"/>
    <w:rsid w:val="00B878C4"/>
    <w:rsid w:val="00BA4F95"/>
    <w:rsid w:val="00BD0356"/>
    <w:rsid w:val="00BD1010"/>
    <w:rsid w:val="00BE5B93"/>
    <w:rsid w:val="00C013A5"/>
    <w:rsid w:val="00C02E35"/>
    <w:rsid w:val="00C27F17"/>
    <w:rsid w:val="00C30E6F"/>
    <w:rsid w:val="00C44C6B"/>
    <w:rsid w:val="00C6475A"/>
    <w:rsid w:val="00C8798D"/>
    <w:rsid w:val="00CB33AD"/>
    <w:rsid w:val="00CB37F2"/>
    <w:rsid w:val="00D0731C"/>
    <w:rsid w:val="00D20BC3"/>
    <w:rsid w:val="00D3084B"/>
    <w:rsid w:val="00D416D3"/>
    <w:rsid w:val="00D41A0B"/>
    <w:rsid w:val="00D47EDA"/>
    <w:rsid w:val="00D85570"/>
    <w:rsid w:val="00DC17C9"/>
    <w:rsid w:val="00DD4F08"/>
    <w:rsid w:val="00DE71CA"/>
    <w:rsid w:val="00E03327"/>
    <w:rsid w:val="00E04A16"/>
    <w:rsid w:val="00E07493"/>
    <w:rsid w:val="00E146FC"/>
    <w:rsid w:val="00E2220C"/>
    <w:rsid w:val="00E23A43"/>
    <w:rsid w:val="00E52047"/>
    <w:rsid w:val="00E84294"/>
    <w:rsid w:val="00E91992"/>
    <w:rsid w:val="00EA7F0B"/>
    <w:rsid w:val="00EB53E2"/>
    <w:rsid w:val="00ED7103"/>
    <w:rsid w:val="00EF156D"/>
    <w:rsid w:val="00F10A52"/>
    <w:rsid w:val="00F17CFB"/>
    <w:rsid w:val="00F221FB"/>
    <w:rsid w:val="00F30B2A"/>
    <w:rsid w:val="00F44325"/>
    <w:rsid w:val="00F53CB0"/>
    <w:rsid w:val="00F55513"/>
    <w:rsid w:val="00F9259F"/>
    <w:rsid w:val="00FB46C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FBD2D"/>
  <w15:docId w15:val="{35A91558-FE46-4116-AC1F-B7C40F36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325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3257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band1Vert">
      <w:tblPr/>
      <w:tcPr>
        <w:shd w:val="clear" w:color="auto" w:fill="FEE895" w:themeFill="accent2" w:themeFillTint="66"/>
      </w:tcPr>
    </w:tblStylePr>
    <w:tblStylePr w:type="band1Horz">
      <w:tblPr/>
      <w:tcPr>
        <w:shd w:val="clear" w:color="auto" w:fill="FEE895" w:themeFill="accent2" w:themeFillTint="66"/>
      </w:tcPr>
    </w:tblStylePr>
  </w:style>
  <w:style w:type="table" w:styleId="4-2">
    <w:name w:val="List Table 4 Accent 2"/>
    <w:basedOn w:val="a1"/>
    <w:uiPriority w:val="49"/>
    <w:rsid w:val="00F30B2A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EDD6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4-20">
    <w:name w:val="Grid Table 4 Accent 2"/>
    <w:basedOn w:val="a1"/>
    <w:uiPriority w:val="49"/>
    <w:rsid w:val="00E07493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  <w:insideV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3-2">
    <w:name w:val="List Table 3 Accent 2"/>
    <w:basedOn w:val="a1"/>
    <w:uiPriority w:val="48"/>
    <w:rsid w:val="00723A72"/>
    <w:pPr>
      <w:spacing w:after="0" w:line="240" w:lineRule="auto"/>
    </w:pPr>
    <w:tblPr>
      <w:tblStyleRowBandSize w:val="1"/>
      <w:tblStyleColBandSize w:val="1"/>
      <w:tblBorders>
        <w:top w:val="single" w:sz="4" w:space="0" w:color="F5C201" w:themeColor="accent2"/>
        <w:left w:val="single" w:sz="4" w:space="0" w:color="F5C201" w:themeColor="accent2"/>
        <w:bottom w:val="single" w:sz="4" w:space="0" w:color="F5C201" w:themeColor="accent2"/>
        <w:right w:val="single" w:sz="4" w:space="0" w:color="F5C20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C201" w:themeColor="accent2"/>
          <w:right w:val="single" w:sz="4" w:space="0" w:color="F5C201" w:themeColor="accent2"/>
        </w:tcBorders>
      </w:tcPr>
    </w:tblStylePr>
    <w:tblStylePr w:type="band1Horz">
      <w:tblPr/>
      <w:tcPr>
        <w:tcBorders>
          <w:top w:val="single" w:sz="4" w:space="0" w:color="F5C201" w:themeColor="accent2"/>
          <w:bottom w:val="single" w:sz="4" w:space="0" w:color="F5C20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C201" w:themeColor="accent2"/>
          <w:left w:val="nil"/>
        </w:tcBorders>
      </w:tcPr>
    </w:tblStylePr>
    <w:tblStylePr w:type="swCell">
      <w:tblPr/>
      <w:tcPr>
        <w:tcBorders>
          <w:top w:val="double" w:sz="4" w:space="0" w:color="F5C20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3EC34BB1D8460888C50EB0441AA5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AD4D33-61AE-42DE-8C12-3A250EC3B7A8}"/>
      </w:docPartPr>
      <w:docPartBody>
        <w:p w:rsidR="00F10100" w:rsidRDefault="002F7F52">
          <w:pPr>
            <w:pStyle w:val="6E3EC34BB1D8460888C50EB0441AA571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52"/>
    <w:rsid w:val="000732F6"/>
    <w:rsid w:val="00152B83"/>
    <w:rsid w:val="002F7F52"/>
    <w:rsid w:val="003033C9"/>
    <w:rsid w:val="00417001"/>
    <w:rsid w:val="00526986"/>
    <w:rsid w:val="00700ABA"/>
    <w:rsid w:val="00756B84"/>
    <w:rsid w:val="0086223C"/>
    <w:rsid w:val="00D748A3"/>
    <w:rsid w:val="00DE05C9"/>
    <w:rsid w:val="00F10100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3065B9C5E14BD8AA74480C91DCEB00">
    <w:name w:val="2A3065B9C5E14BD8AA74480C91DCEB00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E3EC34BB1D8460888C50EB0441AA571">
    <w:name w:val="6E3EC34BB1D8460888C50EB0441AA57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414F8ED9471B4C32BF61A02DA28B4D65">
    <w:name w:val="414F8ED9471B4C32BF61A02DA28B4D65"/>
    <w:pPr>
      <w:widowControl w:val="0"/>
    </w:pPr>
  </w:style>
  <w:style w:type="paragraph" w:customStyle="1" w:styleId="D3873226A4C740CAAF77E991BB277E33">
    <w:name w:val="D3873226A4C740CAAF77E991BB277E3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09B006-FD58-4DB5-B85B-E15875FB4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1326</TotalTime>
  <Pages>13</Pages>
  <Words>572</Words>
  <Characters>3265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lab4</dc:title>
  <dc:subject>64 x 8 memory array MEM</dc:subject>
  <dc:creator>user</dc:creator>
  <cp:keywords/>
  <cp:lastModifiedBy>黎 佑廷</cp:lastModifiedBy>
  <cp:revision>28</cp:revision>
  <cp:lastPrinted>2018-10-25T13:57:00Z</cp:lastPrinted>
  <dcterms:created xsi:type="dcterms:W3CDTF">2018-11-07T08:25:00Z</dcterms:created>
  <dcterms:modified xsi:type="dcterms:W3CDTF">2018-11-08T14:50:00Z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