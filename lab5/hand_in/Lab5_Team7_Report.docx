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0F7732">
          <w:pPr>
            <w:rPr>
              <w:rFonts w:eastAsia="新細明體"/>
              <w:kern w:val="28"/>
            </w:rPr>
          </w:pPr>
          <w:r>
            <w:rPr>
              <w:noProof/>
              <w:lang w:eastAsia="zh-TW"/>
            </w:rPr>
            <w:drawing>
              <wp:anchor distT="0" distB="0" distL="114300" distR="114300" simplePos="0" relativeHeight="251681792" behindDoc="0" locked="0" layoutInCell="1" allowOverlap="1" wp14:anchorId="4B92867C" wp14:editId="4F3E1564">
                <wp:simplePos x="0" y="0"/>
                <wp:positionH relativeFrom="column">
                  <wp:posOffset>-160020</wp:posOffset>
                </wp:positionH>
                <wp:positionV relativeFrom="paragraph">
                  <wp:posOffset>0</wp:posOffset>
                </wp:positionV>
                <wp:extent cx="6432550" cy="6057900"/>
                <wp:effectExtent l="0" t="0" r="6350" b="0"/>
                <wp:wrapSquare wrapText="bothSides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2550" cy="605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E496B" w:rsidRPr="00547185" w:rsidRDefault="000F7732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w:t xml:space="preserve"> </w: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8142605</wp:posOffset>
                        </wp:positionV>
                      </mc:Fallback>
                    </mc:AlternateContent>
                    <wp:extent cx="6061075" cy="1760220"/>
                    <wp:effectExtent l="0" t="0" r="0" b="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1760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90C11" w:rsidRDefault="00990C11">
                                <w:pPr>
                                  <w:pStyle w:val="a6"/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第七組</w:t>
                                </w:r>
                              </w:p>
                              <w:p w:rsidR="00990C11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黎佑廷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微軟正黑體"/>
                                    <w:lang w:eastAsia="zh-TW"/>
                                  </w:rPr>
                                  <w:t>105030009</w:t>
                                </w:r>
                              </w:p>
                              <w:p w:rsidR="00990C11" w:rsidRPr="000F7732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郭家瑋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105030015</w:t>
                                </w:r>
                              </w:p>
                              <w:p w:rsidR="00990C11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990C11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990C11" w:rsidRPr="000F7732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0;width:477.25pt;height:138.6pt;z-index:251674624;visibility:visible;mso-wrap-style:square;mso-width-percent:980;mso-height-percent:0;mso-top-percent:800;mso-wrap-distance-left:9pt;mso-wrap-distance-top:0;mso-wrap-distance-right:9pt;mso-wrap-distance-bottom:0;mso-position-horizontal:left;mso-position-horizontal-relative:margin;mso-position-vertical-relative:margin;mso-width-percent:980;mso-height-percent:0;mso-top-percent:8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" filled="f" stroked="f">
                    <v:textbox>
                      <w:txbxContent>
                        <w:p w:rsidR="00990C11" w:rsidRDefault="00990C11">
                          <w:pPr>
                            <w:pStyle w:val="a6"/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第七組</w:t>
                          </w:r>
                        </w:p>
                        <w:p w:rsidR="00990C11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黎佑廷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</w:t>
                          </w:r>
                          <w:r>
                            <w:rPr>
                              <w:rFonts w:eastAsia="微軟正黑體"/>
                              <w:lang w:eastAsia="zh-TW"/>
                            </w:rPr>
                            <w:t>105030009</w:t>
                          </w:r>
                        </w:p>
                        <w:p w:rsidR="00990C11" w:rsidRPr="000F7732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郭家瑋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105030015</w:t>
                          </w:r>
                        </w:p>
                        <w:p w:rsidR="00990C11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990C11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990C11" w:rsidRPr="000F7732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5814695" cy="886460"/>
                    <wp:effectExtent l="0" t="0" r="0" b="889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90C11" w:rsidRDefault="00990C11">
                                <w:pPr>
                                  <w:pStyle w:val="a4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標題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8E3AEA">
                                      <w:rPr>
                                        <w:rFonts w:eastAsia="新細明體"/>
                                        <w:sz w:val="56"/>
                                        <w:lang w:eastAsia="zh-TW"/>
                                      </w:rPr>
                                      <w:t>lab5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0;width:457.8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57ugIAAME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" filled="f" stroked="f">
                    <v:textbox>
                      <w:txbxContent>
                        <w:p w:rsidR="00990C11" w:rsidRDefault="00990C11">
                          <w:pPr>
                            <w:pStyle w:val="a4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標題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8E3AEA">
                                <w:rPr>
                                  <w:rFonts w:eastAsia="新細明體"/>
                                  <w:sz w:val="56"/>
                                  <w:lang w:eastAsia="zh-TW"/>
                                </w:rPr>
                                <w:t>lab5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30947CBC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51DF5283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C34F584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134401" w:rsidRDefault="00134401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 w:rsidRPr="00134401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1:</w:t>
      </w:r>
    </w:p>
    <w:p w:rsidR="000E4C85" w:rsidRPr="00A44C2E" w:rsidRDefault="00A44C2E" w:rsidP="00A44C2E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A44C2E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Mealy machine sequence detector</w:t>
      </w:r>
    </w:p>
    <w:p w:rsidR="00B878C4" w:rsidRPr="0054441E" w:rsidRDefault="00C8798D" w:rsidP="0054441E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54441E">
        <w:rPr>
          <w:rFonts w:ascii="微軟正黑體" w:eastAsia="微軟正黑體" w:hAnsi="微軟正黑體"/>
          <w:sz w:val="24"/>
          <w:lang w:eastAsia="zh-TW"/>
        </w:rPr>
        <w:t>State-transition diagram:</w:t>
      </w:r>
    </w:p>
    <w:p w:rsidR="00C8798D" w:rsidRDefault="00B23BA8" w:rsidP="009642BC">
      <w:pPr>
        <w:rPr>
          <w:rFonts w:ascii="微軟正黑體" w:eastAsia="微軟正黑體" w:hAnsi="微軟正黑體" w:cstheme="majorBidi"/>
          <w:caps/>
          <w:color w:val="000000" w:themeColor="text1"/>
          <w:spacing w:val="-20"/>
          <w:kern w:val="28"/>
          <w:sz w:val="24"/>
          <w:szCs w:val="52"/>
        </w:rPr>
      </w:pPr>
      <w:r>
        <w:rPr>
          <w:noProof/>
          <w:lang w:eastAsia="zh-TW"/>
        </w:rPr>
        <w:drawing>
          <wp:inline distT="0" distB="0" distL="0" distR="0" wp14:anchorId="2EAFB0A0" wp14:editId="21F20F6D">
            <wp:extent cx="5905500" cy="261739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726" cy="26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 w:rsidRPr="00C8798D">
        <w:rPr>
          <w:rFonts w:ascii="微軟正黑體" w:eastAsia="微軟正黑體" w:hAnsi="微軟正黑體" w:hint="eastAsia"/>
          <w:sz w:val="24"/>
          <w:lang w:eastAsia="zh-TW"/>
        </w:rPr>
        <w:t xml:space="preserve">當 </w:t>
      </w:r>
      <w:r>
        <w:rPr>
          <w:rFonts w:ascii="微軟正黑體" w:eastAsia="微軟正黑體" w:hAnsi="微軟正黑體" w:hint="eastAsia"/>
          <w:sz w:val="24"/>
          <w:lang w:eastAsia="zh-TW"/>
        </w:rPr>
        <w:t>state</w:t>
      </w:r>
      <w:r w:rsidRPr="00C8798D">
        <w:rPr>
          <w:rFonts w:ascii="微軟正黑體" w:eastAsia="微軟正黑體" w:hAnsi="微軟正黑體" w:hint="eastAsia"/>
          <w:sz w:val="24"/>
          <w:lang w:eastAsia="zh-TW"/>
        </w:rPr>
        <w:t xml:space="preserve"> == </w:t>
      </w:r>
      <w:r>
        <w:rPr>
          <w:rFonts w:ascii="微軟正黑體" w:eastAsia="微軟正黑體" w:hAnsi="微軟正黑體" w:hint="eastAsia"/>
          <w:sz w:val="24"/>
          <w:lang w:eastAsia="zh-TW"/>
        </w:rPr>
        <w:t>S</w:t>
      </w:r>
      <w:r w:rsidRPr="00C8798D">
        <w:rPr>
          <w:rFonts w:ascii="微軟正黑體" w:eastAsia="微軟正黑體" w:hAnsi="微軟正黑體" w:hint="eastAsia"/>
          <w:sz w:val="24"/>
          <w:lang w:eastAsia="zh-TW"/>
        </w:rPr>
        <w:t>0時，</w:t>
      </w:r>
      <w:r>
        <w:rPr>
          <w:rFonts w:ascii="微軟正黑體" w:eastAsia="微軟正黑體" w:hAnsi="微軟正黑體" w:hint="eastAsia"/>
          <w:sz w:val="24"/>
          <w:lang w:eastAsia="zh-TW"/>
        </w:rPr>
        <w:t>不管怎樣都是輸出0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，而且下一個state一定是S1</w:t>
      </w:r>
      <w:r>
        <w:rPr>
          <w:rFonts w:ascii="微軟正黑體" w:eastAsia="微軟正黑體" w:hAnsi="微軟正黑體" w:hint="eastAsia"/>
          <w:sz w:val="24"/>
          <w:lang w:eastAsia="zh-TW"/>
        </w:rPr>
        <w:t>，只是當in == 1時，我將coun</w:t>
      </w:r>
      <w:r>
        <w:rPr>
          <w:rFonts w:ascii="微軟正黑體" w:eastAsia="微軟正黑體" w:hAnsi="微軟正黑體"/>
          <w:sz w:val="24"/>
          <w:lang w:eastAsia="zh-TW"/>
        </w:rPr>
        <w:t>ter</w:t>
      </w:r>
      <w:r w:rsidR="00B60050">
        <w:rPr>
          <w:rFonts w:ascii="微軟正黑體" w:eastAsia="微軟正黑體" w:hAnsi="微軟正黑體"/>
          <w:sz w:val="24"/>
          <w:lang w:eastAsia="zh-TW"/>
        </w:rPr>
        <w:t>_1100</w:t>
      </w:r>
      <w:r>
        <w:rPr>
          <w:rFonts w:ascii="微軟正黑體" w:eastAsia="微軟正黑體" w:hAnsi="微軟正黑體"/>
          <w:sz w:val="24"/>
          <w:lang w:eastAsia="zh-TW"/>
        </w:rPr>
        <w:t xml:space="preserve"> + 1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，當in==0時，我將counter_0011 + 1。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當state == S1 時，也是不管怎樣都輸出0，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而且下一個state一定是S2，</w:t>
      </w:r>
      <w:r>
        <w:rPr>
          <w:rFonts w:ascii="微軟正黑體" w:eastAsia="微軟正黑體" w:hAnsi="微軟正黑體" w:hint="eastAsia"/>
          <w:sz w:val="24"/>
          <w:lang w:eastAsia="zh-TW"/>
        </w:rPr>
        <w:t>只是當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in == 1</w:t>
      </w:r>
      <w:r>
        <w:rPr>
          <w:rFonts w:ascii="微軟正黑體" w:eastAsia="微軟正黑體" w:hAnsi="微軟正黑體" w:hint="eastAsia"/>
          <w:sz w:val="24"/>
          <w:lang w:eastAsia="zh-TW"/>
        </w:rPr>
        <w:t>時，我將counter</w:t>
      </w:r>
      <w:r w:rsidR="00B60050">
        <w:rPr>
          <w:rFonts w:ascii="微軟正黑體" w:eastAsia="微軟正黑體" w:hAnsi="微軟正黑體"/>
          <w:sz w:val="24"/>
          <w:lang w:eastAsia="zh-TW"/>
        </w:rPr>
        <w:t>_1100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+ 1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 xml:space="preserve">，當 </w:t>
      </w:r>
      <w:r w:rsidR="00B60050">
        <w:rPr>
          <w:rFonts w:ascii="微軟正黑體" w:eastAsia="微軟正黑體" w:hAnsi="微軟正黑體"/>
          <w:sz w:val="24"/>
          <w:lang w:eastAsia="zh-TW"/>
        </w:rPr>
        <w:t>in == 0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時，我將counter_0011 + 1 。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當state == S</w:t>
      </w:r>
      <w:r>
        <w:rPr>
          <w:rFonts w:ascii="微軟正黑體" w:eastAsia="微軟正黑體" w:hAnsi="微軟正黑體"/>
          <w:sz w:val="24"/>
          <w:lang w:eastAsia="zh-TW"/>
        </w:rPr>
        <w:t>2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時，也是不管怎樣都輸出0，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而且下一個state一定是S3，</w:t>
      </w:r>
      <w:r>
        <w:rPr>
          <w:rFonts w:ascii="微軟正黑體" w:eastAsia="微軟正黑體" w:hAnsi="微軟正黑體" w:hint="eastAsia"/>
          <w:sz w:val="24"/>
          <w:lang w:eastAsia="zh-TW"/>
        </w:rPr>
        <w:t>只是當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in == 0</w:t>
      </w:r>
      <w:r>
        <w:rPr>
          <w:rFonts w:ascii="微軟正黑體" w:eastAsia="微軟正黑體" w:hAnsi="微軟正黑體" w:hint="eastAsia"/>
          <w:sz w:val="24"/>
          <w:lang w:eastAsia="zh-TW"/>
        </w:rPr>
        <w:t>時，我將counter</w:t>
      </w:r>
      <w:r w:rsidR="00B60050">
        <w:rPr>
          <w:rFonts w:ascii="微軟正黑體" w:eastAsia="微軟正黑體" w:hAnsi="微軟正黑體"/>
          <w:sz w:val="24"/>
          <w:lang w:eastAsia="zh-TW"/>
        </w:rPr>
        <w:t>_1100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+ 1</w:t>
      </w:r>
      <w:r w:rsidR="00B60050">
        <w:rPr>
          <w:rFonts w:ascii="微軟正黑體" w:eastAsia="微軟正黑體" w:hAnsi="微軟正黑體"/>
          <w:sz w:val="24"/>
          <w:lang w:eastAsia="zh-TW"/>
        </w:rPr>
        <w:t xml:space="preserve"> 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，當in == 1時，我將counter_0011 + 1。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state == S3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時，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 xml:space="preserve">如果in == 1而且 </w:t>
      </w:r>
      <w:r w:rsidR="00F44325">
        <w:rPr>
          <w:rFonts w:ascii="微軟正黑體" w:eastAsia="微軟正黑體" w:hAnsi="微軟正黑體"/>
          <w:sz w:val="24"/>
          <w:lang w:eastAsia="zh-TW"/>
        </w:rPr>
        <w:t>counter</w:t>
      </w:r>
      <w:r w:rsidR="00B60050">
        <w:rPr>
          <w:rFonts w:ascii="微軟正黑體" w:eastAsia="微軟正黑體" w:hAnsi="微軟正黑體"/>
          <w:sz w:val="24"/>
          <w:lang w:eastAsia="zh-TW"/>
        </w:rPr>
        <w:t>_0011</w:t>
      </w:r>
      <w:r w:rsidR="00F44325">
        <w:rPr>
          <w:rFonts w:ascii="微軟正黑體" w:eastAsia="微軟正黑體" w:hAnsi="微軟正黑體"/>
          <w:sz w:val="24"/>
          <w:lang w:eastAsia="zh-TW"/>
        </w:rPr>
        <w:t xml:space="preserve"> == 3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，代表已經偵測到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0011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這個pattern，所以輸出1，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 xml:space="preserve">如果in==0而且counter_1100 == </w:t>
      </w:r>
      <w:r w:rsidR="00C25FF8">
        <w:rPr>
          <w:rFonts w:ascii="微軟正黑體" w:eastAsia="微軟正黑體" w:hAnsi="微軟正黑體"/>
          <w:sz w:val="24"/>
          <w:lang w:eastAsia="zh-TW"/>
        </w:rPr>
        <w:t>3</w:t>
      </w:r>
      <w:r w:rsidR="00C25FF8">
        <w:rPr>
          <w:rFonts w:ascii="微軟正黑體" w:eastAsia="微軟正黑體" w:hAnsi="微軟正黑體" w:hint="eastAsia"/>
          <w:sz w:val="24"/>
          <w:lang w:eastAsia="zh-TW"/>
        </w:rPr>
        <w:t>代表已經偵測到1100這個pattern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其他的狀況則是輸出0，下一個state回到S0以繼續偵測接下來的pattern。</w:t>
      </w: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因為無論input為何，state的變換都是S0-&gt;S1-&gt;S2-&gt;S3所以每四</w:t>
      </w:r>
      <w:proofErr w:type="gramStart"/>
      <w:r>
        <w:rPr>
          <w:rFonts w:ascii="微軟正黑體" w:eastAsia="微軟正黑體" w:hAnsi="微軟正黑體" w:hint="eastAsia"/>
          <w:sz w:val="24"/>
          <w:lang w:eastAsia="zh-TW"/>
        </w:rPr>
        <w:t>個</w:t>
      </w:r>
      <w:proofErr w:type="gramEnd"/>
      <w:r>
        <w:rPr>
          <w:rFonts w:ascii="微軟正黑體" w:eastAsia="微軟正黑體" w:hAnsi="微軟正黑體" w:hint="eastAsia"/>
          <w:sz w:val="24"/>
          <w:lang w:eastAsia="zh-TW"/>
        </w:rPr>
        <w:t>bit都會重新detect一次。</w:t>
      </w: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</w:p>
    <w:p w:rsidR="0054441E" w:rsidRPr="0054441E" w:rsidRDefault="0054441E" w:rsidP="0054441E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54441E">
        <w:rPr>
          <w:rFonts w:ascii="微軟正黑體" w:eastAsia="微軟正黑體" w:hAnsi="微軟正黑體" w:hint="eastAsia"/>
          <w:sz w:val="24"/>
          <w:lang w:eastAsia="zh-TW"/>
        </w:rPr>
        <w:lastRenderedPageBreak/>
        <w:t>Block Diagram</w:t>
      </w:r>
    </w:p>
    <w:p w:rsidR="0054441E" w:rsidRPr="00C8798D" w:rsidRDefault="00D93C3C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A8B3E9D" wp14:editId="1390892B">
            <wp:extent cx="5295900" cy="400221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892" cy="40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E" w:rsidRDefault="00775688" w:rsidP="00134401">
      <w:pPr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 w:hint="eastAsia"/>
          <w:sz w:val="24"/>
          <w:lang w:eastAsia="zh-TW"/>
        </w:rPr>
        <w:t>這題</w:t>
      </w:r>
      <w:r>
        <w:rPr>
          <w:rFonts w:ascii="微軟正黑體" w:eastAsia="微軟正黑體" w:hAnsi="微軟正黑體" w:hint="eastAsia"/>
          <w:sz w:val="24"/>
          <w:lang w:eastAsia="zh-TW"/>
        </w:rPr>
        <w:t>我所使用的驗證方法是給予跟老師投影片一樣的input</w:t>
      </w:r>
      <w:r w:rsidR="00F53CB0">
        <w:rPr>
          <w:rFonts w:ascii="微軟正黑體" w:eastAsia="微軟正黑體" w:hAnsi="微軟正黑體" w:hint="eastAsia"/>
          <w:sz w:val="24"/>
          <w:lang w:eastAsia="zh-TW"/>
        </w:rPr>
        <w:t>，看看出來的waveform有沒有跟投影片上的一樣。</w:t>
      </w:r>
    </w:p>
    <w:p w:rsidR="00F53CB0" w:rsidRDefault="00F53CB0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/>
          <w:sz w:val="24"/>
          <w:lang w:eastAsia="zh-TW"/>
        </w:rPr>
        <w:t>C</w:t>
      </w:r>
      <w:r>
        <w:rPr>
          <w:rFonts w:ascii="微軟正黑體" w:eastAsia="微軟正黑體" w:hAnsi="微軟正黑體" w:hint="eastAsia"/>
          <w:sz w:val="24"/>
          <w:lang w:eastAsia="zh-TW"/>
        </w:rPr>
        <w:t>ode的部分如下(給予1001_0010_1001_0100的input):</w:t>
      </w:r>
    </w:p>
    <w:p w:rsidR="00F53CB0" w:rsidRDefault="00D93C3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3C97CD26" wp14:editId="22FCE1B1">
            <wp:extent cx="1879600" cy="3460852"/>
            <wp:effectExtent l="0" t="0" r="635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1780" cy="35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Pr="00D0731C" w:rsidRDefault="00D0731C" w:rsidP="00D0731C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D0731C">
        <w:rPr>
          <w:rFonts w:ascii="微軟正黑體" w:eastAsia="微軟正黑體" w:hAnsi="微軟正黑體" w:hint="eastAsia"/>
          <w:sz w:val="24"/>
          <w:lang w:eastAsia="zh-TW"/>
        </w:rPr>
        <w:lastRenderedPageBreak/>
        <w:t>Waveform</w:t>
      </w:r>
    </w:p>
    <w:p w:rsidR="00D0731C" w:rsidRPr="00775688" w:rsidRDefault="00D93C3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7B5F4655" wp14:editId="778FAC29">
            <wp:extent cx="6189345" cy="629285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  <w:r w:rsidRPr="00D0731C">
        <w:rPr>
          <w:rFonts w:ascii="微軟正黑體" w:eastAsia="微軟正黑體" w:hAnsi="微軟正黑體" w:hint="eastAsia"/>
          <w:sz w:val="24"/>
          <w:lang w:eastAsia="zh-TW"/>
        </w:rPr>
        <w:t>可以發現這個waveform跟老師投影片的一模一樣</w:t>
      </w:r>
    </w:p>
    <w:p w:rsidR="00D0731C" w:rsidRDefault="00D93C3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4E0A5C72" wp14:editId="54EBCD10">
            <wp:extent cx="5848350" cy="8096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Pr="00D0731C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34401" w:rsidRPr="00B14057" w:rsidRDefault="00134401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2</w:t>
      </w:r>
    </w:p>
    <w:p w:rsidR="007A1959" w:rsidRDefault="007A1959" w:rsidP="007A1959">
      <w:pPr>
        <w:pStyle w:val="a6"/>
        <w:rPr>
          <w:rFonts w:eastAsia="新細明體"/>
          <w:sz w:val="24"/>
        </w:rPr>
      </w:pPr>
      <w:sdt>
        <w:sdtPr>
          <w:rPr>
            <w:sz w:val="22"/>
          </w:rPr>
          <w:id w:val="1161806749"/>
          <w:placeholder>
            <w:docPart w:val="6E3EC34BB1D8460888C50EB0441AA571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493A7C">
            <w:rPr>
              <w:rFonts w:eastAsia="新細明體" w:hint="eastAsia"/>
              <w:sz w:val="22"/>
              <w:lang w:eastAsia="zh-TW"/>
            </w:rPr>
            <w:t>Traffic light controller</w:t>
          </w:r>
        </w:sdtContent>
      </w:sdt>
      <w:r w:rsidR="00943367" w:rsidRPr="00325767">
        <w:rPr>
          <w:rFonts w:eastAsia="新細明體"/>
          <w:sz w:val="24"/>
        </w:rPr>
        <w:t xml:space="preserve"> </w:t>
      </w:r>
    </w:p>
    <w:p w:rsidR="008E52EF" w:rsidRPr="008E52EF" w:rsidRDefault="008E52EF" w:rsidP="008E52EF">
      <w:pPr>
        <w:pStyle w:val="ac"/>
        <w:numPr>
          <w:ilvl w:val="0"/>
          <w:numId w:val="5"/>
        </w:numPr>
        <w:rPr>
          <w:rFonts w:eastAsia="微軟正黑體" w:hint="eastAsia"/>
          <w:lang w:eastAsia="zh-TW"/>
        </w:rPr>
      </w:pPr>
      <w:r w:rsidRPr="008E52EF">
        <w:rPr>
          <w:rFonts w:eastAsia="微軟正黑體" w:hint="eastAsia"/>
          <w:lang w:eastAsia="zh-TW"/>
        </w:rPr>
        <w:t>State Transition Diagram</w:t>
      </w:r>
    </w:p>
    <w:p w:rsidR="007A1959" w:rsidRDefault="007A1959" w:rsidP="007A1959">
      <w:pPr>
        <w:rPr>
          <w:szCs w:val="24"/>
        </w:rPr>
      </w:pPr>
      <w:r>
        <w:rPr>
          <w:szCs w:val="24"/>
        </w:rPr>
        <w:t>F</w:t>
      </w:r>
      <w:r>
        <w:rPr>
          <w:rFonts w:hint="eastAsia"/>
          <w:szCs w:val="24"/>
        </w:rPr>
        <w:t>or</w:t>
      </w:r>
      <w:r>
        <w:rPr>
          <w:szCs w:val="24"/>
        </w:rPr>
        <w:t xml:space="preserve"> Dec1</w:t>
      </w:r>
    </w:p>
    <w:p w:rsidR="007A1959" w:rsidRDefault="008E52EF" w:rsidP="007A1959">
      <w:pPr>
        <w:rPr>
          <w:szCs w:val="24"/>
        </w:rPr>
      </w:pPr>
      <w:r>
        <w:rPr>
          <w:noProof/>
          <w:lang w:eastAsia="zh-TW"/>
        </w:rPr>
        <w:drawing>
          <wp:inline distT="0" distB="0" distL="0" distR="0" wp14:anchorId="37D11543" wp14:editId="1063724B">
            <wp:extent cx="5645362" cy="3866091"/>
            <wp:effectExtent l="0" t="0" r="0" b="127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066" cy="38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Default="007A1959" w:rsidP="007A1959">
      <w:pPr>
        <w:rPr>
          <w:szCs w:val="24"/>
        </w:rPr>
      </w:pPr>
    </w:p>
    <w:p w:rsidR="007A1959" w:rsidRDefault="007A1959" w:rsidP="007A1959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70A3C39" wp14:editId="7EB510B3">
                <wp:simplePos x="0" y="0"/>
                <wp:positionH relativeFrom="column">
                  <wp:posOffset>3393959</wp:posOffset>
                </wp:positionH>
                <wp:positionV relativeFrom="paragraph">
                  <wp:posOffset>1559724</wp:posOffset>
                </wp:positionV>
                <wp:extent cx="663472" cy="321941"/>
                <wp:effectExtent l="0" t="0" r="0" b="2540"/>
                <wp:wrapNone/>
                <wp:docPr id="2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472" cy="321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959" w:rsidRPr="00F40448" w:rsidRDefault="007A1959" w:rsidP="007A195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0A3C39" id="文字方塊 2" o:spid="_x0000_s1028" type="#_x0000_t202" style="position:absolute;margin-left:267.25pt;margin-top:122.8pt;width:52.25pt;height:25.3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" filled="f" stroked="f">
                <v:textbox>
                  <w:txbxContent>
                    <w:p w:rsidR="007A1959" w:rsidRPr="00F40448" w:rsidRDefault="007A1959" w:rsidP="007A195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Cs w:val="24"/>
        </w:rPr>
        <w:t>o</w:t>
      </w:r>
      <w:r>
        <w:rPr>
          <w:szCs w:val="24"/>
        </w:rPr>
        <w:t>r Dec2</w:t>
      </w:r>
    </w:p>
    <w:p w:rsidR="007A1959" w:rsidRDefault="008E52EF" w:rsidP="007A1959">
      <w:pPr>
        <w:rPr>
          <w:szCs w:val="24"/>
        </w:rPr>
      </w:pPr>
      <w:r>
        <w:rPr>
          <w:noProof/>
          <w:lang w:eastAsia="zh-TW"/>
        </w:rPr>
        <w:drawing>
          <wp:inline distT="0" distB="0" distL="0" distR="0" wp14:anchorId="783FB363" wp14:editId="4A12344F">
            <wp:extent cx="4250267" cy="3042069"/>
            <wp:effectExtent l="0" t="0" r="0" b="635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2" cy="30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Pr="008E52EF" w:rsidRDefault="007A1959" w:rsidP="008E52EF">
      <w:pPr>
        <w:pStyle w:val="ac"/>
        <w:numPr>
          <w:ilvl w:val="0"/>
          <w:numId w:val="5"/>
        </w:numPr>
        <w:rPr>
          <w:szCs w:val="24"/>
        </w:rPr>
      </w:pPr>
      <w:proofErr w:type="spellStart"/>
      <w:r w:rsidRPr="008E52EF">
        <w:rPr>
          <w:rFonts w:hint="eastAsia"/>
          <w:szCs w:val="24"/>
        </w:rPr>
        <w:lastRenderedPageBreak/>
        <w:t>Block_diagram</w:t>
      </w:r>
      <w:proofErr w:type="spellEnd"/>
    </w:p>
    <w:p w:rsidR="007A1959" w:rsidRDefault="007A1959" w:rsidP="007A195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34E9380" wp14:editId="787D3B56">
            <wp:extent cx="5545595" cy="3132667"/>
            <wp:effectExtent l="0" t="0" r="0" b="0"/>
            <wp:docPr id="415" name="圖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block_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98" cy="3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Default="007A1959" w:rsidP="007A1959">
      <w:pPr>
        <w:rPr>
          <w:szCs w:val="24"/>
        </w:rPr>
      </w:pPr>
      <w:r>
        <w:rPr>
          <w:rFonts w:hint="eastAsia"/>
          <w:szCs w:val="24"/>
        </w:rPr>
        <w:t>Dec1</w:t>
      </w:r>
      <w:r>
        <w:rPr>
          <w:rFonts w:hint="eastAsia"/>
          <w:szCs w:val="24"/>
        </w:rPr>
        <w:t>：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t>當接收到!</w:t>
      </w:r>
      <w:r w:rsidRPr="008E52EF">
        <w:rPr>
          <w:rFonts w:ascii="微軟正黑體" w:eastAsia="微軟正黑體" w:hAnsi="微軟正黑體"/>
          <w:sz w:val="24"/>
          <w:lang w:eastAsia="zh-TW"/>
        </w:rPr>
        <w:t>RESE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T訊號會進入S0，此時要等待一個1才能繼續往下一個state，因此若in是0，next_state會是S0，若in是1，next_state會是S1。到達S1後，此時等待一個0才能往下一個state移動，因此若in是1，next_state會進入S4，若in是0，next_state會是S2。到達S2後，此時等待一個1即可完成一個101的訊號檢測並且output 1，因此若in為1，</w:t>
      </w:r>
      <w:proofErr w:type="spellStart"/>
      <w:r w:rsidRPr="008E52EF">
        <w:rPr>
          <w:rFonts w:ascii="微軟正黑體" w:eastAsia="微軟正黑體" w:hAnsi="微軟正黑體" w:hint="eastAsia"/>
          <w:sz w:val="24"/>
          <w:lang w:eastAsia="zh-TW"/>
        </w:rPr>
        <w:t>next_state</w:t>
      </w:r>
      <w:proofErr w:type="spellEnd"/>
      <w:r w:rsidRPr="008E52EF">
        <w:rPr>
          <w:rFonts w:ascii="微軟正黑體" w:eastAsia="微軟正黑體" w:hAnsi="微軟正黑體" w:hint="eastAsia"/>
          <w:sz w:val="24"/>
          <w:lang w:eastAsia="zh-TW"/>
        </w:rPr>
        <w:t>會是S3，並且output 1，若in為0，等於出現了「100」的訊號，此時要重新回到S0等待一個1。到達S3後，表示剛剛出現了一個「101」的訊號，因為訊號可以接連著上一次的pattern做檢測，例如「10101」會有兩次的訊號pattern檢測出來。因此，在S3，若in為0，要回到S2，因為到達S3代表剛剛出現過一個in=1，因此只需再等待「01」的出現即可output=1，若in為1，</w:t>
      </w:r>
      <w:proofErr w:type="spellStart"/>
      <w:r w:rsidRPr="008E52EF">
        <w:rPr>
          <w:rFonts w:ascii="微軟正黑體" w:eastAsia="微軟正黑體" w:hAnsi="微軟正黑體" w:hint="eastAsia"/>
          <w:sz w:val="24"/>
          <w:lang w:eastAsia="zh-TW"/>
        </w:rPr>
        <w:t>next_state</w:t>
      </w:r>
      <w:proofErr w:type="spellEnd"/>
      <w:r w:rsidRPr="008E52EF">
        <w:rPr>
          <w:rFonts w:ascii="微軟正黑體" w:eastAsia="微軟正黑體" w:hAnsi="微軟正黑體" w:hint="eastAsia"/>
          <w:sz w:val="24"/>
          <w:lang w:eastAsia="zh-TW"/>
        </w:rPr>
        <w:t>為S4。到達S4後，代表連續出現了兩個1，此時要判斷in是否為1，若in為1，代表連續出現了三個1，進入S5此後不管出現什麼訊號的pattern都要output 0，若是in=0，代表出現了「110」，此時只需再出現一個1即可output1，因此回到S2。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7A1959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Pr="008E52EF" w:rsidRDefault="008E52EF" w:rsidP="007A1959">
      <w:pPr>
        <w:rPr>
          <w:rFonts w:ascii="微軟正黑體" w:eastAsia="微軟正黑體" w:hAnsi="微軟正黑體" w:hint="eastAsia"/>
          <w:sz w:val="24"/>
          <w:lang w:eastAsia="zh-TW"/>
        </w:rPr>
      </w:pP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lastRenderedPageBreak/>
        <w:t>Dec2：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proofErr w:type="gramStart"/>
      <w:r w:rsidRPr="008E52EF">
        <w:rPr>
          <w:rFonts w:ascii="微軟正黑體" w:eastAsia="微軟正黑體" w:hAnsi="微軟正黑體" w:hint="eastAsia"/>
          <w:sz w:val="24"/>
          <w:lang w:eastAsia="zh-TW"/>
        </w:rPr>
        <w:t>當接收到!</w:t>
      </w:r>
      <w:r w:rsidRPr="008E52EF">
        <w:rPr>
          <w:rFonts w:ascii="微軟正黑體" w:eastAsia="微軟正黑體" w:hAnsi="微軟正黑體"/>
          <w:sz w:val="24"/>
          <w:lang w:eastAsia="zh-TW"/>
        </w:rPr>
        <w:t>RESE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T</w:t>
      </w:r>
      <w:proofErr w:type="gramEnd"/>
      <w:r w:rsidRPr="008E52EF">
        <w:rPr>
          <w:rFonts w:ascii="微軟正黑體" w:eastAsia="微軟正黑體" w:hAnsi="微軟正黑體" w:hint="eastAsia"/>
          <w:sz w:val="24"/>
          <w:lang w:eastAsia="zh-TW"/>
        </w:rPr>
        <w:t>訊號會進入S</w:t>
      </w:r>
      <w:r w:rsidRPr="008E52EF">
        <w:rPr>
          <w:rFonts w:ascii="微軟正黑體" w:eastAsia="微軟正黑體" w:hAnsi="微軟正黑體"/>
          <w:sz w:val="24"/>
          <w:lang w:eastAsia="zh-TW"/>
        </w:rPr>
        <w:t>P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0，此時要等待一個0才能繼續往下一個state，因此若in=0，next_state會進入SP1，若in=1，next_state繼續在SP0。到達SP1後，此時需要一個1才能進入下一個state，因此若in=1，next_state會是SP2，若in=0，next_state會是SP1。到達SP2後，代表已有「01」，因此，此時需要1才能進入下一state，因此若in=1，next_state是SP3，若in=0，next_state會是SP1，要重新等待「0110」的第一個1。到達SP3後，代表已有「011」，此時只需一個0就可output 1，因此若in=0，next_state會是SP1，已有一個0的情況，並且output 1，若in=1，要重新等待一個新的0。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 w:hint="eastAsia"/>
          <w:sz w:val="24"/>
          <w:lang w:eastAsia="zh-TW"/>
        </w:rPr>
      </w:pP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proofErr w:type="spellStart"/>
      <w:r w:rsidRPr="008E52EF">
        <w:rPr>
          <w:rFonts w:ascii="微軟正黑體" w:eastAsia="微軟正黑體" w:hAnsi="微軟正黑體"/>
          <w:sz w:val="24"/>
          <w:lang w:eastAsia="zh-TW"/>
        </w:rPr>
        <w:lastRenderedPageBreak/>
        <w:t>T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estbench</w:t>
      </w:r>
      <w:proofErr w:type="spellEnd"/>
      <w:r w:rsidRPr="008E52EF">
        <w:rPr>
          <w:rFonts w:ascii="微軟正黑體" w:eastAsia="微軟正黑體" w:hAnsi="微軟正黑體" w:hint="eastAsia"/>
          <w:sz w:val="24"/>
          <w:lang w:eastAsia="zh-TW"/>
        </w:rPr>
        <w:t>寫法是模仿投影片中的input並且比較標準答案與我的波形圖是否相等。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t>(檢測dec1)</w:t>
      </w:r>
    </w:p>
    <w:p w:rsidR="007A1959" w:rsidRDefault="007A1959" w:rsidP="007A195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75A4807" wp14:editId="5D8A3A23">
            <wp:extent cx="6275997" cy="2904067"/>
            <wp:effectExtent l="0" t="0" r="0" b="0"/>
            <wp:docPr id="418" name="圖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377" cy="291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t>(檢測dec2)</w:t>
      </w:r>
    </w:p>
    <w:p w:rsidR="007A1959" w:rsidRDefault="007A1959" w:rsidP="007A195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AE54BD3" wp14:editId="699AA1D6">
            <wp:extent cx="6199919" cy="3048000"/>
            <wp:effectExtent l="0" t="0" r="0" b="0"/>
            <wp:docPr id="419" name="圖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46" cy="30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7A1959" w:rsidRDefault="007A1959" w:rsidP="007A1959">
      <w:pPr>
        <w:rPr>
          <w:szCs w:val="24"/>
        </w:rPr>
      </w:pPr>
      <w:r>
        <w:rPr>
          <w:rFonts w:hint="eastAsia"/>
          <w:szCs w:val="24"/>
        </w:rPr>
        <w:lastRenderedPageBreak/>
        <w:t>(</w:t>
      </w:r>
      <w:r>
        <w:rPr>
          <w:szCs w:val="24"/>
        </w:rPr>
        <w:t>general test</w:t>
      </w:r>
      <w:r>
        <w:rPr>
          <w:rFonts w:hint="eastAsia"/>
          <w:szCs w:val="24"/>
        </w:rPr>
        <w:t>)</w:t>
      </w:r>
    </w:p>
    <w:p w:rsidR="007A1959" w:rsidRDefault="007A1959" w:rsidP="007A1959">
      <w:pPr>
        <w:rPr>
          <w:szCs w:val="24"/>
        </w:rPr>
      </w:pPr>
      <w:r>
        <w:rPr>
          <w:noProof/>
        </w:rPr>
        <w:drawing>
          <wp:inline distT="0" distB="0" distL="0" distR="0" wp14:anchorId="6C3F73D1" wp14:editId="594B1A67">
            <wp:extent cx="6246686" cy="3513667"/>
            <wp:effectExtent l="0" t="0" r="1905" b="0"/>
            <wp:docPr id="420" name="圖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5151" cy="35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Default="007A1959" w:rsidP="007A1959">
      <w:pPr>
        <w:rPr>
          <w:szCs w:val="24"/>
        </w:rPr>
      </w:pPr>
    </w:p>
    <w:p w:rsidR="007A1959" w:rsidRDefault="007A1959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Pr="00B14057" w:rsidRDefault="00493A7C" w:rsidP="008E52EF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3</w:t>
      </w:r>
    </w:p>
    <w:p w:rsidR="008E52EF" w:rsidRDefault="00493A7C" w:rsidP="008E52EF">
      <w:pPr>
        <w:pStyle w:val="a6"/>
        <w:rPr>
          <w:rFonts w:eastAsia="新細明體"/>
          <w:sz w:val="24"/>
        </w:rPr>
      </w:pPr>
      <w:sdt>
        <w:sdtPr>
          <w:rPr>
            <w:sz w:val="22"/>
          </w:rPr>
          <w:id w:val="711847522"/>
          <w:placeholder>
            <w:docPart w:val="4DE5930AB4DA4C7B994BD16CFF5C0533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Pr="00493A7C">
            <w:rPr>
              <w:sz w:val="22"/>
            </w:rPr>
            <w:t>Traffic light controller</w:t>
          </w:r>
        </w:sdtContent>
      </w:sdt>
      <w:r w:rsidR="008E52EF" w:rsidRPr="00325767">
        <w:rPr>
          <w:rFonts w:eastAsia="新細明體"/>
          <w:sz w:val="24"/>
        </w:rPr>
        <w:t xml:space="preserve"> </w:t>
      </w:r>
    </w:p>
    <w:p w:rsidR="00493A7C" w:rsidRPr="00493A7C" w:rsidRDefault="00493A7C" w:rsidP="00493A7C">
      <w:pPr>
        <w:pStyle w:val="ac"/>
        <w:numPr>
          <w:ilvl w:val="0"/>
          <w:numId w:val="5"/>
        </w:numPr>
        <w:rPr>
          <w:szCs w:val="24"/>
        </w:rPr>
      </w:pPr>
      <w:r w:rsidRPr="00493A7C">
        <w:rPr>
          <w:szCs w:val="24"/>
        </w:rPr>
        <w:t>S</w:t>
      </w:r>
      <w:r w:rsidRPr="00493A7C">
        <w:rPr>
          <w:rFonts w:hint="eastAsia"/>
          <w:szCs w:val="24"/>
        </w:rPr>
        <w:t xml:space="preserve">tate </w:t>
      </w:r>
      <w:r w:rsidRPr="00493A7C">
        <w:rPr>
          <w:szCs w:val="24"/>
        </w:rPr>
        <w:t>transition graph</w:t>
      </w:r>
    </w:p>
    <w:p w:rsidR="00493A7C" w:rsidRDefault="00493A7C" w:rsidP="00493A7C">
      <w:pPr>
        <w:rPr>
          <w:sz w:val="36"/>
          <w:szCs w:val="36"/>
        </w:rPr>
      </w:pPr>
      <w:r>
        <w:rPr>
          <w:noProof/>
          <w:lang w:eastAsia="zh-TW"/>
        </w:rPr>
        <w:drawing>
          <wp:inline distT="0" distB="0" distL="0" distR="0" wp14:anchorId="4822F605" wp14:editId="71F65C31">
            <wp:extent cx="6189345" cy="4577715"/>
            <wp:effectExtent l="0" t="0" r="1905" b="0"/>
            <wp:docPr id="470" name="圖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r w:rsidRPr="0095550B">
        <w:rPr>
          <w:rFonts w:ascii="微軟正黑體" w:eastAsia="微軟正黑體" w:hAnsi="微軟正黑體" w:hint="eastAsia"/>
          <w:sz w:val="24"/>
          <w:lang w:eastAsia="zh-TW"/>
        </w:rPr>
        <w:lastRenderedPageBreak/>
        <w:t>這題實際的做法，若是像下方的方式實作，就會顯得太多state而造成不易看懂全貌：</w:t>
      </w: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493A7C" w:rsidRPr="00F624AE" w:rsidRDefault="00493A7C" w:rsidP="00493A7C">
      <w:pPr>
        <w:rPr>
          <w:sz w:val="36"/>
          <w:szCs w:val="36"/>
          <w:lang w:eastAsia="zh-TW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EB3BE77" wp14:editId="009EDE82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5384800" cy="7826375"/>
                <wp:effectExtent l="19050" t="19050" r="25400" b="22225"/>
                <wp:wrapNone/>
                <wp:docPr id="210" name="群組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800" cy="7826375"/>
                          <a:chOff x="0" y="0"/>
                          <a:chExt cx="5384800" cy="7826375"/>
                        </a:xfrm>
                      </wpg:grpSpPr>
                      <wpg:grpSp>
                        <wpg:cNvPr id="211" name="群組 211"/>
                        <wpg:cNvGrpSpPr/>
                        <wpg:grpSpPr>
                          <a:xfrm>
                            <a:off x="418012" y="0"/>
                            <a:ext cx="4899660" cy="2333687"/>
                            <a:chOff x="0" y="0"/>
                            <a:chExt cx="4899660" cy="2333687"/>
                          </a:xfrm>
                        </wpg:grpSpPr>
                        <wps:wsp>
                          <wps:cNvPr id="21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5550" y="238125"/>
                              <a:ext cx="791209" cy="4254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73718E" w:rsidRDefault="00493A7C" w:rsidP="00493A7C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共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25cycle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13" name="群組 213"/>
                          <wpg:cNvGrpSpPr/>
                          <wpg:grpSpPr>
                            <a:xfrm>
                              <a:off x="0" y="0"/>
                              <a:ext cx="4899660" cy="2333687"/>
                              <a:chOff x="0" y="0"/>
                              <a:chExt cx="4899660" cy="2333687"/>
                            </a:xfrm>
                          </wpg:grpSpPr>
                          <wpg:grpSp>
                            <wpg:cNvPr id="214" name="群組 214"/>
                            <wpg:cNvGrpSpPr/>
                            <wpg:grpSpPr>
                              <a:xfrm>
                                <a:off x="25400" y="0"/>
                                <a:ext cx="4494498" cy="1101317"/>
                                <a:chOff x="0" y="0"/>
                                <a:chExt cx="4494498" cy="1101317"/>
                              </a:xfrm>
                            </wpg:grpSpPr>
                            <wps:wsp>
                              <wps:cNvPr id="215" name="橢圓 215"/>
                              <wps:cNvSpPr/>
                              <wps:spPr>
                                <a:xfrm>
                                  <a:off x="0" y="0"/>
                                  <a:ext cx="872067" cy="1083733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HW=001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橢圓 216"/>
                              <wps:cNvSpPr/>
                              <wps:spPr>
                                <a:xfrm>
                                  <a:off x="1207477" y="0"/>
                                  <a:ext cx="872067" cy="1083733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HW=001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橢圓 217"/>
                              <wps:cNvSpPr/>
                              <wps:spPr>
                                <a:xfrm>
                                  <a:off x="3622431" y="17584"/>
                                  <a:ext cx="872067" cy="1083733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24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HW=001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向右箭號 218"/>
                              <wps:cNvSpPr/>
                              <wps:spPr>
                                <a:xfrm>
                                  <a:off x="885092" y="492369"/>
                                  <a:ext cx="321733" cy="119803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dk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向右箭號 219"/>
                              <wps:cNvSpPr/>
                              <wps:spPr>
                                <a:xfrm>
                                  <a:off x="2086708" y="515815"/>
                                  <a:ext cx="321733" cy="119803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dk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0" name="橢圓 220"/>
                              <wps:cNvSpPr/>
                              <wps:spPr>
                                <a:xfrm>
                                  <a:off x="2672861" y="527538"/>
                                  <a:ext cx="76200" cy="8551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" name="橢圓 221"/>
                              <wps:cNvSpPr/>
                              <wps:spPr>
                                <a:xfrm flipV="1">
                                  <a:off x="2825261" y="533400"/>
                                  <a:ext cx="71120" cy="762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橢圓 222"/>
                              <wps:cNvSpPr/>
                              <wps:spPr>
                                <a:xfrm flipV="1">
                                  <a:off x="2971800" y="533400"/>
                                  <a:ext cx="71120" cy="762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向右箭號 223"/>
                              <wps:cNvSpPr/>
                              <wps:spPr>
                                <a:xfrm>
                                  <a:off x="3305908" y="509953"/>
                                  <a:ext cx="321733" cy="119803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dk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4" name="群組 224"/>
                            <wpg:cNvGrpSpPr/>
                            <wpg:grpSpPr>
                              <a:xfrm>
                                <a:off x="0" y="1261533"/>
                                <a:ext cx="4521322" cy="1072154"/>
                                <a:chOff x="0" y="0"/>
                                <a:chExt cx="4521322" cy="1072154"/>
                              </a:xfrm>
                            </wpg:grpSpPr>
                            <wps:wsp>
                              <wps:cNvPr id="225" name="橢圓 225"/>
                              <wps:cNvSpPr/>
                              <wps:spPr>
                                <a:xfrm>
                                  <a:off x="3641558" y="0"/>
                                  <a:ext cx="879764" cy="103204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25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HW=010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橢圓 226"/>
                              <wps:cNvSpPr/>
                              <wps:spPr>
                                <a:xfrm>
                                  <a:off x="2434389" y="20053"/>
                                  <a:ext cx="879764" cy="103204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26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HW=010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橢圓 227"/>
                              <wps:cNvSpPr/>
                              <wps:spPr>
                                <a:xfrm>
                                  <a:off x="0" y="40106"/>
                                  <a:ext cx="879764" cy="103204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29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HW=010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向左箭號 228"/>
                              <wps:cNvSpPr/>
                              <wps:spPr>
                                <a:xfrm>
                                  <a:off x="3324726" y="513348"/>
                                  <a:ext cx="309822" cy="80068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向左箭號 229"/>
                              <wps:cNvSpPr/>
                              <wps:spPr>
                                <a:xfrm>
                                  <a:off x="2105526" y="501316"/>
                                  <a:ext cx="309245" cy="80010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向左箭號 230"/>
                              <wps:cNvSpPr/>
                              <wps:spPr>
                                <a:xfrm>
                                  <a:off x="878305" y="513348"/>
                                  <a:ext cx="309822" cy="80068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橢圓 231"/>
                              <wps:cNvSpPr/>
                              <wps:spPr>
                                <a:xfrm>
                                  <a:off x="1439779" y="509337"/>
                                  <a:ext cx="75565" cy="850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橢圓 232"/>
                              <wps:cNvSpPr/>
                              <wps:spPr>
                                <a:xfrm flipV="1">
                                  <a:off x="1592179" y="517358"/>
                                  <a:ext cx="70485" cy="7556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橢圓 233"/>
                              <wps:cNvSpPr/>
                              <wps:spPr>
                                <a:xfrm flipV="1">
                                  <a:off x="1736558" y="517358"/>
                                  <a:ext cx="70485" cy="7556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51284" y="204537"/>
                                  <a:ext cx="791209" cy="4254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73718E" w:rsidRDefault="00493A7C" w:rsidP="00493A7C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0"/>
                                        <w:szCs w:val="20"/>
                                      </w:rPr>
                                      <w:t>共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5cycle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235" name="弧形箭號 (左彎) 235"/>
                            <wps:cNvSpPr/>
                            <wps:spPr>
                              <a:xfrm>
                                <a:off x="4563533" y="609600"/>
                                <a:ext cx="336127" cy="1066926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36" name="群組 236"/>
                        <wpg:cNvGrpSpPr/>
                        <wpg:grpSpPr>
                          <a:xfrm>
                            <a:off x="0" y="1737360"/>
                            <a:ext cx="5384800" cy="6089015"/>
                            <a:chOff x="-64563" y="922822"/>
                            <a:chExt cx="5384991" cy="6089326"/>
                          </a:xfrm>
                        </wpg:grpSpPr>
                        <wpg:grpSp>
                          <wpg:cNvPr id="237" name="群組 237"/>
                          <wpg:cNvGrpSpPr/>
                          <wpg:grpSpPr>
                            <a:xfrm>
                              <a:off x="-64563" y="922822"/>
                              <a:ext cx="5384991" cy="4821860"/>
                              <a:chOff x="-64563" y="922822"/>
                              <a:chExt cx="5384991" cy="4821860"/>
                            </a:xfrm>
                          </wpg:grpSpPr>
                          <wpg:grpSp>
                            <wpg:cNvPr id="239" name="群組 239"/>
                            <wpg:cNvGrpSpPr/>
                            <wpg:grpSpPr>
                              <a:xfrm>
                                <a:off x="-64563" y="922822"/>
                                <a:ext cx="5384991" cy="3394489"/>
                                <a:chOff x="-64563" y="922822"/>
                                <a:chExt cx="5384991" cy="3394489"/>
                              </a:xfrm>
                            </wpg:grpSpPr>
                            <wpg:grpSp>
                              <wpg:cNvPr id="240" name="群組 240"/>
                              <wpg:cNvGrpSpPr/>
                              <wpg:grpSpPr>
                                <a:xfrm>
                                  <a:off x="-64563" y="922822"/>
                                  <a:ext cx="1288929" cy="1983110"/>
                                  <a:chOff x="-64563" y="922822"/>
                                  <a:chExt cx="1288929" cy="1983110"/>
                                </a:xfrm>
                              </wpg:grpSpPr>
                              <wps:wsp>
                                <wps:cNvPr id="241" name="橢圓 241"/>
                                <wps:cNvSpPr/>
                                <wps:spPr>
                                  <a:xfrm>
                                    <a:off x="325464" y="1828800"/>
                                    <a:ext cx="898902" cy="1077132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30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LR=100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2" name="弧形向右箭號 242"/>
                                <wps:cNvSpPr/>
                                <wps:spPr>
                                  <a:xfrm>
                                    <a:off x="-64563" y="922822"/>
                                    <a:ext cx="356458" cy="1497341"/>
                                  </a:xfrm>
                                  <a:prstGeom prst="curv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3" name="群組 243"/>
                              <wpg:cNvGrpSpPr/>
                              <wpg:grpSpPr>
                                <a:xfrm>
                                  <a:off x="316195" y="3217491"/>
                                  <a:ext cx="4503420" cy="1099820"/>
                                  <a:chOff x="-12879" y="15499"/>
                                  <a:chExt cx="4503763" cy="1100313"/>
                                </a:xfrm>
                              </wpg:grpSpPr>
                              <wps:wsp>
                                <wps:cNvPr id="244" name="橢圓 244"/>
                                <wps:cNvSpPr/>
                                <wps:spPr>
                                  <a:xfrm>
                                    <a:off x="-12879" y="32198"/>
                                    <a:ext cx="872030" cy="1083614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55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LR=001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5" name="橢圓 245"/>
                                <wps:cNvSpPr/>
                                <wps:spPr>
                                  <a:xfrm>
                                    <a:off x="2418641" y="25759"/>
                                    <a:ext cx="872030" cy="1083614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2"/>
                                  </a:fillRef>
                                  <a:effectRef idx="1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32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LR=001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6" name="橢圓 246"/>
                                <wps:cNvSpPr/>
                                <wps:spPr>
                                  <a:xfrm>
                                    <a:off x="3618854" y="15499"/>
                                    <a:ext cx="872030" cy="1083614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2"/>
                                  </a:fillRef>
                                  <a:effectRef idx="1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31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LR=001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7" name="弧形箭號 (左彎) 247"/>
                              <wps:cNvSpPr/>
                              <wps:spPr>
                                <a:xfrm>
                                  <a:off x="5003563" y="2555192"/>
                                  <a:ext cx="316865" cy="1254760"/>
                                </a:xfrm>
                                <a:prstGeom prst="curvedLeftArrow">
                                  <a:avLst>
                                    <a:gd name="adj1" fmla="val 29970"/>
                                    <a:gd name="adj2" fmla="val 62326"/>
                                    <a:gd name="adj3" fmla="val 3233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向左箭號 248"/>
                              <wps:cNvSpPr/>
                              <wps:spPr>
                                <a:xfrm>
                                  <a:off x="3619144" y="3743058"/>
                                  <a:ext cx="328170" cy="76924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向左箭號 249"/>
                              <wps:cNvSpPr/>
                              <wps:spPr>
                                <a:xfrm>
                                  <a:off x="2435552" y="3738785"/>
                                  <a:ext cx="328170" cy="76924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向左箭號 250"/>
                              <wps:cNvSpPr/>
                              <wps:spPr>
                                <a:xfrm>
                                  <a:off x="1187866" y="3738785"/>
                                  <a:ext cx="328170" cy="76924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橢圓 251"/>
                              <wps:cNvSpPr/>
                              <wps:spPr>
                                <a:xfrm>
                                  <a:off x="1777526" y="3725966"/>
                                  <a:ext cx="74930" cy="8445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橢圓 252"/>
                              <wps:cNvSpPr/>
                              <wps:spPr>
                                <a:xfrm flipV="1">
                                  <a:off x="1931350" y="3734512"/>
                                  <a:ext cx="69850" cy="749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3" name="橢圓 253"/>
                              <wps:cNvSpPr/>
                              <wps:spPr>
                                <a:xfrm flipV="1">
                                  <a:off x="2076628" y="3734512"/>
                                  <a:ext cx="70482" cy="7555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85245" y="3422590"/>
                                  <a:ext cx="791237" cy="4254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73718E" w:rsidRDefault="00493A7C" w:rsidP="00493A7C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0"/>
                                        <w:szCs w:val="20"/>
                                      </w:rPr>
                                      <w:t>共</w:t>
                                    </w:r>
                                    <w:r>
                                      <w:rPr>
                                        <w:rFonts w:hint="eastAsia"/>
                                        <w:sz w:val="20"/>
                                        <w:szCs w:val="20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5cycle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255" name="橢圓 255"/>
                            <wps:cNvSpPr/>
                            <wps:spPr>
                              <a:xfrm>
                                <a:off x="303581" y="4663440"/>
                                <a:ext cx="893299" cy="104100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56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0" name="橢圓 320"/>
                            <wps:cNvSpPr/>
                            <wps:spPr>
                              <a:xfrm>
                                <a:off x="1532534" y="4667097"/>
                                <a:ext cx="893299" cy="104100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57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1" name="橢圓 321"/>
                            <wps:cNvSpPr/>
                            <wps:spPr>
                              <a:xfrm>
                                <a:off x="3964838" y="4703673"/>
                                <a:ext cx="893299" cy="104100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60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2" name="向右箭號 322"/>
                            <wps:cNvSpPr/>
                            <wps:spPr>
                              <a:xfrm>
                                <a:off x="1207008" y="5135270"/>
                                <a:ext cx="321719" cy="11979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" name="向右箭號 323"/>
                            <wps:cNvSpPr/>
                            <wps:spPr>
                              <a:xfrm>
                                <a:off x="2439619" y="5131613"/>
                                <a:ext cx="321719" cy="11979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" name="向右箭號 324"/>
                            <wps:cNvSpPr/>
                            <wps:spPr>
                              <a:xfrm>
                                <a:off x="3646627" y="5124297"/>
                                <a:ext cx="321719" cy="11979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" name="橢圓 325"/>
                            <wps:cNvSpPr/>
                            <wps:spPr>
                              <a:xfrm>
                                <a:off x="3013862" y="5124297"/>
                                <a:ext cx="74295" cy="838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" name="橢圓 326"/>
                            <wps:cNvSpPr/>
                            <wps:spPr>
                              <a:xfrm flipV="1">
                                <a:off x="3167481" y="5135270"/>
                                <a:ext cx="69215" cy="7429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7" name="橢圓 327"/>
                            <wps:cNvSpPr/>
                            <wps:spPr>
                              <a:xfrm flipV="1">
                                <a:off x="3310128" y="5135270"/>
                                <a:ext cx="70477" cy="755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8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12694" y="4817059"/>
                                <a:ext cx="791237" cy="4254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93A7C" w:rsidRPr="0073718E" w:rsidRDefault="00493A7C" w:rsidP="00493A7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共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5cycle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29" name="弧形向右箭號 329"/>
                            <wps:cNvSpPr/>
                            <wps:spPr>
                              <a:xfrm>
                                <a:off x="36576" y="3979469"/>
                                <a:ext cx="255319" cy="1027216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0" name="橢圓 330"/>
                          <wps:cNvSpPr/>
                          <wps:spPr>
                            <a:xfrm>
                              <a:off x="3996047" y="5979226"/>
                              <a:ext cx="872836" cy="1032922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93A7C" w:rsidRPr="00CF49C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F49C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61</w:t>
                                </w:r>
                              </w:p>
                              <w:p w:rsidR="00493A7C" w:rsidRPr="00CF49C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F49C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CF49C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F49C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LR=100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弧形箭號 (左彎) 331"/>
                          <wps:cNvSpPr/>
                          <wps:spPr>
                            <a:xfrm>
                              <a:off x="4904509" y="5231080"/>
                              <a:ext cx="316841" cy="1254657"/>
                            </a:xfrm>
                            <a:prstGeom prst="curvedLeftArrow">
                              <a:avLst>
                                <a:gd name="adj1" fmla="val 29970"/>
                                <a:gd name="adj2" fmla="val 62326"/>
                                <a:gd name="adj3" fmla="val 32337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B3BE77" id="群組 210" o:spid="_x0000_s1029" style="position:absolute;margin-left:0;margin-top:8.7pt;width:424pt;height:616.25pt;z-index:251787264;mso-position-horizontal:left;mso-position-horizontal-relative:margin" coordsize="53848,7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">
                <v:group id="群組 211" o:spid="_x0000_s1030" style="position:absolute;left:4180;width:48996;height:23336" coordsize="48996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 id="_x0000_s1031" type="#_x0000_t202" style="position:absolute;left:24955;top:2381;width:7912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" filled="f" stroked="f">
                    <v:textbox style="mso-fit-shape-to-text:t">
                      <w:txbxContent>
                        <w:p w:rsidR="00493A7C" w:rsidRPr="0073718E" w:rsidRDefault="00493A7C" w:rsidP="00493A7C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共</w:t>
                          </w:r>
                          <w:r>
                            <w:rPr>
                              <w:sz w:val="20"/>
                              <w:szCs w:val="20"/>
                            </w:rPr>
                            <w:t>25cycle</w:t>
                          </w:r>
                        </w:p>
                      </w:txbxContent>
                    </v:textbox>
                  </v:shape>
                  <v:group id="群組 213" o:spid="_x0000_s1032" style="position:absolute;width:48996;height:23336" coordsize="48996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group id="群組 214" o:spid="_x0000_s1033" style="position:absolute;left:254;width:44944;height:11013" coordsize="44944,1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<v:oval id="橢圓 215" o:spid="_x0000_s1034" style="position:absolute;width:8720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" fillcolor="#989aac [3207]" strokecolor="#484959 [1607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HW=001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16" o:spid="_x0000_s1035" style="position:absolute;left:12074;width:8721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" fillcolor="#989aac [3207]" strokecolor="#484959 [1607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HW=001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17" o:spid="_x0000_s1036" style="position:absolute;left:36224;top:175;width:8720;height:10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" fillcolor="#989aac [3207]" strokecolor="#484959 [1607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24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HW=001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向右箭號 218" o:spid="_x0000_s1037" type="#_x0000_t13" style="position:absolute;left:8850;top:4923;width:3218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" adj="17578" fillcolor="black [3200]" stroked="f"/>
                      <v:shape id="向右箭號 219" o:spid="_x0000_s1038" type="#_x0000_t13" style="position:absolute;left:20867;top:5158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" adj="17578" fillcolor="black [3200]" stroked="f"/>
                      <v:oval id="橢圓 220" o:spid="_x0000_s1039" style="position:absolute;left:26728;top:5275;width:762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" fillcolor="black [3200]" strokecolor="black [1600]" strokeweight="2.25pt"/>
                      <v:oval id="橢圓 221" o:spid="_x0000_s1040" style="position:absolute;left:28252;top:5334;width:711;height:76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" fillcolor="black [3200]" strokecolor="black [1600]" strokeweight="2.25pt"/>
                      <v:oval id="橢圓 222" o:spid="_x0000_s1041" style="position:absolute;left:29718;top:5334;width:711;height:76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" fillcolor="black [3200]" strokecolor="black [1600]" strokeweight="2.25pt"/>
                      <v:shape id="向右箭號 223" o:spid="_x0000_s1042" type="#_x0000_t13" style="position:absolute;left:33059;top:5099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" adj="17578" fillcolor="black [3200]" stroked="f"/>
                    </v:group>
                    <v:group id="群組 224" o:spid="_x0000_s1043" style="position:absolute;top:12615;width:45213;height:10721" coordsize="45213,1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<v:oval id="橢圓 225" o:spid="_x0000_s1044" style="position:absolute;left:36415;width:8798;height:1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" fillcolor="#526db0 [3206]" strokecolor="#283558 [1606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HW=010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26" o:spid="_x0000_s1045" style="position:absolute;left:24343;top:200;width:8798;height:10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" fillcolor="#526db0 [3206]" strokecolor="#283558 [1606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26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HW=010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27" o:spid="_x0000_s1046" style="position:absolute;top:401;width:8797;height:1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" fillcolor="#526db0 [3206]" strokecolor="#283558 [1606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29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HW=010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shapetype id="_x0000_t66" coordsize="21600,21600" o:spt="66" adj="5400,5400" path="m@0,l@0@1,21600@1,21600@2@0@2@0,21600,,10800xe">
                        <v:stroke joinstyle="miter"/>
                        <v:formulas>
                          <v:f eqn="val #0"/>
                          <v:f eqn="val #1"/>
                          <v:f eqn="sum 21600 0 #1"/>
                          <v:f eqn="prod #0 #1 10800"/>
                          <v:f eqn="sum #0 0 @3"/>
                        </v:formulas>
                        <v:path o:connecttype="custom" o:connectlocs="@0,0;0,10800;@0,21600;21600,10800" o:connectangles="270,180,90,0" textboxrect="@4,@1,21600,@2"/>
                        <v:handles>
                          <v:h position="#0,#1" xrange="0,21600" yrange="0,10800"/>
                        </v:handles>
                      </v:shapetype>
                      <v:shape id="向左箭號 228" o:spid="_x0000_s1047" type="#_x0000_t66" style="position:absolute;left:33247;top:5133;width:3098;height: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" adj="2791" fillcolor="black [3200]" strokecolor="black [1600]" strokeweight="2.25pt"/>
                      <v:shape id="向左箭號 229" o:spid="_x0000_s1048" type="#_x0000_t66" style="position:absolute;left:21055;top:5013;width:3092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" adj="2794" fillcolor="black [3200]" strokecolor="black [1600]" strokeweight="2.25pt"/>
                      <v:shape id="向左箭號 230" o:spid="_x0000_s1049" type="#_x0000_t66" style="position:absolute;left:8783;top:5133;width:3098;height: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" adj="2791" fillcolor="black [3200]" strokecolor="black [1600]" strokeweight="2.25pt"/>
                      <v:oval id="橢圓 231" o:spid="_x0000_s1050" style="position:absolute;left:14397;top:5093;width:756;height: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" fillcolor="black [3200]" strokecolor="black [1600]" strokeweight="2.25pt"/>
                      <v:oval id="橢圓 232" o:spid="_x0000_s1051" style="position:absolute;left:15921;top:5173;width:705;height:7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" fillcolor="black [3200]" strokecolor="black [1600]" strokeweight="2.25pt"/>
                      <v:oval id="橢圓 233" o:spid="_x0000_s1052" style="position:absolute;left:17365;top:5173;width:705;height:7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" fillcolor="black [3200]" strokecolor="black [1600]" strokeweight="2.25pt"/>
                      <v:shape id="_x0000_s1053" type="#_x0000_t202" style="position:absolute;left:12512;top:2045;width:7912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8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L54gd8z6QjozQ8AAAD//wMAUEsBAi0AFAAGAAgAAAAhANvh9svuAAAAhQEAABMAAAAAAAAAAAAA&#10;AAAAAAAAAFtDb250ZW50X1R5cGVzXS54bWxQSwECLQAUAAYACAAAACEAWvQsW78AAAAVAQAACwAA&#10;AAAAAAAAAAAAAAAfAQAAX3JlbHMvLnJlbHNQSwECLQAUAAYACAAAACEA9KYfO8MAAADcAAAADwAA&#10;AAAAAAAAAAAAAAAHAgAAZHJzL2Rvd25yZXYueG1sUEsFBgAAAAADAAMAtwAAAPcCAAAAAA==&#10;" filled="f" stroked="f">
                        <v:textbox style="mso-fit-shape-to-text:t">
                          <w:txbxContent>
                            <w:p w:rsidR="00493A7C" w:rsidRPr="0073718E" w:rsidRDefault="00493A7C" w:rsidP="00493A7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共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5cycle</w:t>
                              </w:r>
                            </w:p>
                          </w:txbxContent>
                        </v:textbox>
                      </v:shape>
                    </v:group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弧形箭號 (左彎) 235" o:spid="_x0000_s1054" type="#_x0000_t103" style="position:absolute;left:45635;top:6096;width:3361;height:10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" adj="18198,20750,5400" fillcolor="black [3200]" strokecolor="black [1600]" strokeweight="2.25pt"/>
                  </v:group>
                </v:group>
                <v:group id="群組 236" o:spid="_x0000_s1055" style="position:absolute;top:17373;width:53848;height:60890" coordorigin="-645,9228" coordsize="53849,60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group id="群組 237" o:spid="_x0000_s1056" style="position:absolute;left:-645;top:9228;width:53849;height:48218" coordorigin="-645,9228" coordsize="53849,48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<v:group id="群組 239" o:spid="_x0000_s1057" style="position:absolute;left:-645;top:9228;width:53849;height:33945" coordorigin="-645,9228" coordsize="53849,3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<v:group id="群組 240" o:spid="_x0000_s1058" style="position:absolute;left:-645;top:9228;width:12888;height:19831" coordorigin="-645,9228" coordsize="12889,1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    <v:oval id="橢圓 241" o:spid="_x0000_s1059" style="position:absolute;left:3254;top:18288;width:8989;height:10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" fillcolor="#b4b392 [3209]" strokecolor="#605f42 [1609]" strokeweight="2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LR=100</w:t>
                                </w:r>
                              </w:p>
                            </w:txbxContent>
                          </v:textbox>
                        </v:oval>
                        <v:shapetype id="_x0000_t102" coordsize="21600,21600" o:spt="102" adj="12960,19440,14400" path="ar,0@23@3@22,,0@4,0@15@23@1,0@7@2@13l@2@14@22@8@2@12wa,0@23@3@2@11@26@17,0@15@23@1@26@17@22@15xear,0@23@3,0@4@26@17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0,@17;@2,@14;@22,@8;@2,@12;@22,@16" o:connectangles="180,90,0,0,0" textboxrect="@47,@45,@48,@46"/>
                          <v:handles>
                            <v:h position="bottomRight,#0" yrange="@40,@29"/>
                            <v:h position="bottomRight,#1" yrange="@27,@21"/>
                            <v:h position="#2,bottomRight" xrange="@44,@22"/>
                          </v:handles>
                          <o:complex v:ext="view"/>
                        </v:shapetype>
                        <v:shape id="弧形向右箭號 242" o:spid="_x0000_s1060" type="#_x0000_t102" style="position:absolute;left:-645;top:9228;width:3563;height:1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" adj="19029,20957,16200" fillcolor="black [3200]" strokecolor="black [1600]" strokeweight="2.25pt"/>
                      </v:group>
                      <v:group id="群組 243" o:spid="_x0000_s1061" style="position:absolute;left:3161;top:32174;width:45035;height:10999" coordorigin="-128,154" coordsize="45037,11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<v:oval id="橢圓 244" o:spid="_x0000_s1062" style="position:absolute;left:-128;top:321;width:8719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" fillcolor="#f5c201 [3205]" strokecolor="#796000 [1605]" strokeweight="2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55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LR=001</w:t>
                                </w:r>
                              </w:p>
                            </w:txbxContent>
                          </v:textbox>
                        </v:oval>
                        <v:oval id="橢圓 245" o:spid="_x0000_s1063" style="position:absolute;left:24186;top:257;width:8720;height:10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" fillcolor="#f5c201 [3205]" strokecolor="white [3201]" strokeweight="3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32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LR=001</w:t>
                                </w:r>
                              </w:p>
                            </w:txbxContent>
                          </v:textbox>
                        </v:oval>
                        <v:oval id="橢圓 246" o:spid="_x0000_s1064" style="position:absolute;left:36188;top:154;width:8720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" fillcolor="#f5c201 [3205]" strokecolor="white [3201]" strokeweight="3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31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LR=001</w:t>
                                </w:r>
                              </w:p>
                            </w:txbxContent>
                          </v:textbox>
                        </v:oval>
                      </v:group>
                      <v:shape id="弧形箭號 (左彎) 247" o:spid="_x0000_s1065" type="#_x0000_t103" style="position:absolute;left:50035;top:25551;width:3169;height:12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" adj="18200,20717,6985" fillcolor="black [3200]" strokecolor="black [1600]" strokeweight="2.25pt"/>
                      <v:shape id="向左箭號 248" o:spid="_x0000_s1066" type="#_x0000_t66" style="position:absolute;left:36191;top:37430;width:3282;height:7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" adj="2532" fillcolor="black [3200]" strokecolor="black [1600]" strokeweight="2.25pt"/>
                      <v:shape id="向左箭號 249" o:spid="_x0000_s1067" type="#_x0000_t66" style="position:absolute;left:24355;top:37387;width:3282;height: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" adj="2532" fillcolor="black [3200]" strokecolor="black [1600]" strokeweight="2.25pt"/>
                      <v:shape id="向左箭號 250" o:spid="_x0000_s1068" type="#_x0000_t66" style="position:absolute;left:11878;top:37387;width:3282;height: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" adj="2532" fillcolor="black [3200]" strokecolor="black [1600]" strokeweight="2.25pt"/>
                      <v:oval id="橢圓 251" o:spid="_x0000_s1069" style="position:absolute;left:17775;top:37259;width:749;height: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" fillcolor="black [3200]" strokecolor="black [1600]" strokeweight="2.25pt"/>
                      <v:oval id="橢圓 252" o:spid="_x0000_s1070" style="position:absolute;left:19313;top:37345;width:699;height:74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" fillcolor="black [3200]" strokecolor="black [1600]" strokeweight="2.25pt"/>
                      <v:oval id="橢圓 253" o:spid="_x0000_s1071" style="position:absolute;left:20766;top:37345;width:705;height:7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" fillcolor="black [3200]" strokecolor="black [1600]" strokeweight="2.25pt"/>
                      <v:shape id="_x0000_s1072" type="#_x0000_t202" style="position:absolute;left:15852;top:34225;width:7912;height:4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" filled="f" stroked="f">
                        <v:textbox style="mso-fit-shape-to-text:t">
                          <w:txbxContent>
                            <w:p w:rsidR="00493A7C" w:rsidRPr="0073718E" w:rsidRDefault="00493A7C" w:rsidP="00493A7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共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5cycle</w:t>
                              </w:r>
                            </w:p>
                          </w:txbxContent>
                        </v:textbox>
                      </v:shape>
                    </v:group>
                    <v:oval id="橢圓 255" o:spid="_x0000_s1073" style="position:absolute;left:3035;top:46634;width:8933;height:10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" fillcolor="yellow" strokecolor="#484959 [1607]" strokeweight="2.25pt">
                      <v:textbox>
                        <w:txbxContent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56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HW=100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LR=010</w:t>
                            </w:r>
                          </w:p>
                        </w:txbxContent>
                      </v:textbox>
                    </v:oval>
                    <v:oval id="橢圓 320" o:spid="_x0000_s1074" style="position:absolute;left:15325;top:46670;width:8933;height:10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" fillcolor="yellow" strokecolor="#484959 [1607]" strokeweight="2.25pt">
                      <v:textbox>
                        <w:txbxContent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57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HW=100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LR=010</w:t>
                            </w:r>
                          </w:p>
                        </w:txbxContent>
                      </v:textbox>
                    </v:oval>
                    <v:oval id="橢圓 321" o:spid="_x0000_s1075" style="position:absolute;left:39648;top:47036;width:8933;height:10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" fillcolor="yellow" strokecolor="#484959 [1607]" strokeweight="2.25pt">
                      <v:textbox>
                        <w:txbxContent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HW=100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LR=010</w:t>
                            </w:r>
                          </w:p>
                        </w:txbxContent>
                      </v:textbox>
                    </v:oval>
                    <v:shape id="向右箭號 322" o:spid="_x0000_s1076" type="#_x0000_t13" style="position:absolute;left:12070;top:51352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" adj="17579" fillcolor="black [3200]" stroked="f"/>
                    <v:shape id="向右箭號 323" o:spid="_x0000_s1077" type="#_x0000_t13" style="position:absolute;left:24396;top:51316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" adj="17579" fillcolor="black [3200]" stroked="f"/>
                    <v:shape id="向右箭號 324" o:spid="_x0000_s1078" type="#_x0000_t13" style="position:absolute;left:36466;top:51242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" adj="17579" fillcolor="black [3200]" stroked="f"/>
                    <v:oval id="橢圓 325" o:spid="_x0000_s1079" style="position:absolute;left:30138;top:51242;width:743;height: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" fillcolor="black [3200]" strokecolor="black [1600]" strokeweight="2.25pt"/>
                    <v:oval id="橢圓 326" o:spid="_x0000_s1080" style="position:absolute;left:31674;top:51352;width:692;height: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" fillcolor="black [3200]" strokecolor="black [1600]" strokeweight="2.25pt"/>
                    <v:oval id="橢圓 327" o:spid="_x0000_s1081" style="position:absolute;left:33101;top:51352;width:705;height:7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" fillcolor="black [3200]" strokecolor="black [1600]" strokeweight="2.25pt"/>
                    <v:shape id="_x0000_s1082" type="#_x0000_t202" style="position:absolute;left:28126;top:48170;width:7913;height:4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4x+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" filled="f" stroked="f">
                      <v:textbox style="mso-fit-shape-to-text:t">
                        <w:txbxContent>
                          <w:p w:rsidR="00493A7C" w:rsidRPr="0073718E" w:rsidRDefault="00493A7C" w:rsidP="00493A7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共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5cycle</w:t>
                            </w:r>
                          </w:p>
                        </w:txbxContent>
                      </v:textbox>
                    </v:shape>
                    <v:shape id="弧形向右箭號 329" o:spid="_x0000_s1083" type="#_x0000_t102" style="position:absolute;left:365;top:39794;width:2553;height:10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" adj="18916,20929,16200" fillcolor="black [3200]" strokecolor="black [1600]" strokeweight="2.25pt"/>
                  </v:group>
                  <v:oval id="橢圓 330" o:spid="_x0000_s1084" style="position:absolute;left:39960;top:59792;width:8728;height:10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" fillcolor="#00b0f0" strokecolor="#484959 [1607]" strokeweight="2.25pt">
                    <v:textbox>
                      <w:txbxContent>
                        <w:p w:rsidR="00493A7C" w:rsidRPr="00CF49CE" w:rsidRDefault="00493A7C" w:rsidP="00493A7C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F49CE">
                            <w:rPr>
                              <w:rFonts w:hint="eastAsia"/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61</w:t>
                          </w:r>
                        </w:p>
                        <w:p w:rsidR="00493A7C" w:rsidRPr="00CF49CE" w:rsidRDefault="00493A7C" w:rsidP="00493A7C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F49CE"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HW=100</w:t>
                          </w:r>
                        </w:p>
                        <w:p w:rsidR="00493A7C" w:rsidRPr="00CF49CE" w:rsidRDefault="00493A7C" w:rsidP="00493A7C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F49CE"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LR=100</w:t>
                          </w:r>
                        </w:p>
                      </w:txbxContent>
                    </v:textbox>
                  </v:oval>
                  <v:shape id="弧形箭號 (左彎) 331" o:spid="_x0000_s1085" type="#_x0000_t103" style="position:absolute;left:49045;top:52310;width:3168;height:12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" adj="18200,20717,6985" fillcolor="black [3200]" strokecolor="black [1600]" strokeweight="2.25pt"/>
                </v:group>
                <w10:wrap anchorx="margin"/>
              </v:group>
            </w:pict>
          </mc:Fallback>
        </mc:AlternateContent>
      </w: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Pr="005014DC" w:rsidRDefault="00493A7C" w:rsidP="00493A7C">
      <w:pPr>
        <w:rPr>
          <w:sz w:val="36"/>
          <w:szCs w:val="36"/>
          <w:lang w:eastAsia="zh-TW"/>
        </w:rPr>
      </w:pP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r w:rsidRPr="0095550B">
        <w:rPr>
          <w:rFonts w:ascii="微軟正黑體" w:eastAsia="微軟正黑體" w:hAnsi="微軟正黑體" w:hint="eastAsia"/>
          <w:sz w:val="24"/>
          <w:lang w:eastAsia="zh-TW"/>
        </w:rPr>
        <w:lastRenderedPageBreak/>
        <w:t>這樣的做法會用到共61個state，不但寫起來很複雜難寫，並且也不易看清全貌。因為同樣的計數周期的功能運用多次，因此我把這樣的功能做成一個module，若沒有達到所要求的cyc</w:t>
      </w:r>
      <w:r w:rsidRPr="0095550B">
        <w:rPr>
          <w:rFonts w:ascii="微軟正黑體" w:eastAsia="微軟正黑體" w:hAnsi="微軟正黑體"/>
          <w:sz w:val="24"/>
          <w:lang w:eastAsia="zh-TW"/>
        </w:rPr>
        <w:t>le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>次數，就讓done=0，繼續在同一個state。若達到所要求的cycle次數，就讓done=1，可以進入下一個state。這樣的實作方式，只需共6個state。</w:t>
      </w: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r w:rsidRPr="0095550B">
        <w:rPr>
          <w:rFonts w:ascii="微軟正黑體" w:eastAsia="微軟正黑體" w:hAnsi="微軟正黑體"/>
          <w:sz w:val="24"/>
          <w:lang w:eastAsia="zh-TW"/>
        </w:rPr>
        <w:t>T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 xml:space="preserve">ransition </w:t>
      </w:r>
      <w:proofErr w:type="spellStart"/>
      <w:r w:rsidRPr="0095550B">
        <w:rPr>
          <w:rFonts w:ascii="微軟正黑體" w:eastAsia="微軟正黑體" w:hAnsi="微軟正黑體"/>
          <w:sz w:val="24"/>
          <w:lang w:eastAsia="zh-TW"/>
        </w:rPr>
        <w:t>graph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>如下</w:t>
      </w:r>
      <w:proofErr w:type="spellEnd"/>
      <w:r w:rsidRPr="0095550B">
        <w:rPr>
          <w:rFonts w:ascii="微軟正黑體" w:eastAsia="微軟正黑體" w:hAnsi="微軟正黑體" w:hint="eastAsia"/>
          <w:sz w:val="24"/>
          <w:lang w:eastAsia="zh-TW"/>
        </w:rPr>
        <w:t>：</w:t>
      </w:r>
    </w:p>
    <w:p w:rsidR="00493A7C" w:rsidRDefault="00493A7C" w:rsidP="00493A7C">
      <w:pPr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CADDB1" wp14:editId="26A7BF8C">
                <wp:simplePos x="0" y="0"/>
                <wp:positionH relativeFrom="margin">
                  <wp:posOffset>-179705</wp:posOffset>
                </wp:positionH>
                <wp:positionV relativeFrom="paragraph">
                  <wp:posOffset>100330</wp:posOffset>
                </wp:positionV>
                <wp:extent cx="5768340" cy="4455160"/>
                <wp:effectExtent l="0" t="0" r="22860" b="2540"/>
                <wp:wrapNone/>
                <wp:docPr id="332" name="群組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4455160"/>
                          <a:chOff x="0" y="0"/>
                          <a:chExt cx="5778500" cy="4654746"/>
                        </a:xfrm>
                      </wpg:grpSpPr>
                      <wps:wsp>
                        <wps:cNvPr id="33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902591" y="0"/>
                            <a:ext cx="63500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3A7C" w:rsidRPr="00300146" w:rsidRDefault="00493A7C" w:rsidP="00493A7C">
                              <w:pPr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!done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34" name="群組 334"/>
                        <wpg:cNvGrpSpPr/>
                        <wpg:grpSpPr>
                          <a:xfrm>
                            <a:off x="0" y="63305"/>
                            <a:ext cx="5778500" cy="4591441"/>
                            <a:chOff x="0" y="0"/>
                            <a:chExt cx="5778500" cy="4591441"/>
                          </a:xfrm>
                        </wpg:grpSpPr>
                        <wpg:grpSp>
                          <wpg:cNvPr id="335" name="群組 335"/>
                          <wpg:cNvGrpSpPr/>
                          <wpg:grpSpPr>
                            <a:xfrm>
                              <a:off x="0" y="0"/>
                              <a:ext cx="5778500" cy="4203343"/>
                              <a:chOff x="0" y="0"/>
                              <a:chExt cx="5778863" cy="4203343"/>
                            </a:xfrm>
                          </wpg:grpSpPr>
                          <wpg:grpSp>
                            <wpg:cNvPr id="336" name="群組 336"/>
                            <wpg:cNvGrpSpPr/>
                            <wpg:grpSpPr>
                              <a:xfrm>
                                <a:off x="388620" y="129540"/>
                                <a:ext cx="5390243" cy="4073803"/>
                                <a:chOff x="0" y="0"/>
                                <a:chExt cx="5390243" cy="4073803"/>
                              </a:xfrm>
                            </wpg:grpSpPr>
                            <wpg:grpSp>
                              <wpg:cNvPr id="337" name="群組 337"/>
                              <wpg:cNvGrpSpPr/>
                              <wpg:grpSpPr>
                                <a:xfrm>
                                  <a:off x="45824" y="587829"/>
                                  <a:ext cx="5344419" cy="3069771"/>
                                  <a:chOff x="-19490" y="0"/>
                                  <a:chExt cx="5344419" cy="3069771"/>
                                </a:xfrm>
                              </wpg:grpSpPr>
                              <wpg:grpSp>
                                <wpg:cNvPr id="338" name="群組 338"/>
                                <wpg:cNvGrpSpPr/>
                                <wpg:grpSpPr>
                                  <a:xfrm>
                                    <a:off x="-19490" y="0"/>
                                    <a:ext cx="5344419" cy="3069771"/>
                                    <a:chOff x="-19490" y="0"/>
                                    <a:chExt cx="5344419" cy="3069771"/>
                                  </a:xfrm>
                                </wpg:grpSpPr>
                                <wps:wsp>
                                  <wps:cNvPr id="339" name="橢圓 339"/>
                                  <wps:cNvSpPr/>
                                  <wps:spPr>
                                    <a:xfrm>
                                      <a:off x="-19490" y="38100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accent4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4"/>
                                    </a:fillRef>
                                    <a:effectRef idx="0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HW=001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0" name="橢圓 340"/>
                                  <wps:cNvSpPr/>
                                  <wps:spPr>
                                    <a:xfrm>
                                      <a:off x="2008415" y="10885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3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3"/>
                                    </a:fillRef>
                                    <a:effectRef idx="0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1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HW=010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1" name="橢圓 341"/>
                                  <wps:cNvSpPr/>
                                  <wps:spPr>
                                    <a:xfrm>
                                      <a:off x="4027715" y="0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2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2" name="橢圓 342"/>
                                  <wps:cNvSpPr/>
                                  <wps:spPr>
                                    <a:xfrm>
                                      <a:off x="4054929" y="1986642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2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3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LR=001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3" name="橢圓 343"/>
                                  <wps:cNvSpPr/>
                                  <wps:spPr>
                                    <a:xfrm>
                                      <a:off x="2062843" y="1992085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00"/>
                                    </a:solidFill>
                                  </wps:spPr>
                                  <wps:style>
                                    <a:lnRef idx="2">
                                      <a:schemeClr val="accent4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4"/>
                                    </a:fillRef>
                                    <a:effectRef idx="0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4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LR=010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4" name="橢圓 344"/>
                                  <wps:cNvSpPr/>
                                  <wps:spPr>
                                    <a:xfrm>
                                      <a:off x="38100" y="2002971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</wps:spPr>
                                  <wps:style>
                                    <a:lnRef idx="2">
                                      <a:schemeClr val="accent4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4"/>
                                    </a:fillRef>
                                    <a:effectRef idx="0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5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45" name="群組 345"/>
                                <wpg:cNvGrpSpPr/>
                                <wpg:grpSpPr>
                                  <a:xfrm>
                                    <a:off x="582386" y="478971"/>
                                    <a:ext cx="4169229" cy="2100489"/>
                                    <a:chOff x="0" y="0"/>
                                    <a:chExt cx="4169229" cy="2100489"/>
                                  </a:xfrm>
                                </wpg:grpSpPr>
                                <wps:wsp>
                                  <wps:cNvPr id="346" name="向右箭號 346"/>
                                  <wps:cNvSpPr/>
                                  <wps:spPr>
                                    <a:xfrm>
                                      <a:off x="680357" y="10886"/>
                                      <a:ext cx="745672" cy="128360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chemeClr val="dk1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7" name="向右箭號 347"/>
                                  <wps:cNvSpPr/>
                                  <wps:spPr>
                                    <a:xfrm>
                                      <a:off x="2694214" y="0"/>
                                      <a:ext cx="745672" cy="128360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chemeClr val="dk1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8" name="向左箭號 348"/>
                                  <wps:cNvSpPr/>
                                  <wps:spPr>
                                    <a:xfrm>
                                      <a:off x="2770414" y="1992086"/>
                                      <a:ext cx="685710" cy="108403"/>
                                    </a:xfrm>
                                    <a:prstGeom prst="lef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9" name="向左箭號 349"/>
                                  <wps:cNvSpPr/>
                                  <wps:spPr>
                                    <a:xfrm>
                                      <a:off x="734786" y="1986643"/>
                                      <a:ext cx="739866" cy="108313"/>
                                    </a:xfrm>
                                    <a:prstGeom prst="lef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0" name="向下箭號 350"/>
                                  <wps:cNvSpPr/>
                                  <wps:spPr>
                                    <a:xfrm>
                                      <a:off x="4033157" y="587829"/>
                                      <a:ext cx="136072" cy="908957"/>
                                    </a:xfrm>
                                    <a:prstGeom prst="down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1" name="向上箭號 351"/>
                                  <wps:cNvSpPr/>
                                  <wps:spPr>
                                    <a:xfrm>
                                      <a:off x="0" y="625929"/>
                                      <a:ext cx="119199" cy="881742"/>
                                    </a:xfrm>
                                    <a:prstGeom prst="up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352" name="群組 352"/>
                              <wpg:cNvGrpSpPr/>
                              <wpg:grpSpPr>
                                <a:xfrm>
                                  <a:off x="0" y="0"/>
                                  <a:ext cx="5151840" cy="4073803"/>
                                  <a:chOff x="0" y="0"/>
                                  <a:chExt cx="5151840" cy="4073803"/>
                                </a:xfrm>
                              </wpg:grpSpPr>
                              <wps:wsp>
                                <wps:cNvPr id="364" name="向右箭號 364"/>
                                <wps:cNvSpPr/>
                                <wps:spPr>
                                  <a:xfrm rot="3369563">
                                    <a:off x="-342724" y="342724"/>
                                    <a:ext cx="819785" cy="134337"/>
                                  </a:xfrm>
                                  <a:prstGeom prst="rightArrow">
                                    <a:avLst>
                                      <a:gd name="adj1" fmla="val 50000"/>
                                      <a:gd name="adj2" fmla="val 58011"/>
                                    </a:avLst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8" name="弧形箭號 (下彎) 368"/>
                                <wps:cNvSpPr/>
                                <wps:spPr>
                                  <a:xfrm>
                                    <a:off x="383897" y="182160"/>
                                    <a:ext cx="713014" cy="413656"/>
                                  </a:xfrm>
                                  <a:prstGeom prst="curved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9" name="弧形箭號 (下彎) 369"/>
                                <wps:cNvSpPr/>
                                <wps:spPr>
                                  <a:xfrm>
                                    <a:off x="2403197" y="182160"/>
                                    <a:ext cx="713014" cy="413656"/>
                                  </a:xfrm>
                                  <a:prstGeom prst="curved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0" name="弧形箭號 (下彎) 370"/>
                                <wps:cNvSpPr/>
                                <wps:spPr>
                                  <a:xfrm>
                                    <a:off x="4422497" y="193046"/>
                                    <a:ext cx="713014" cy="413656"/>
                                  </a:xfrm>
                                  <a:prstGeom prst="curved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1" name="弧形箭號 (上彎) 381"/>
                                <wps:cNvSpPr/>
                                <wps:spPr>
                                  <a:xfrm>
                                    <a:off x="4455154" y="3665589"/>
                                    <a:ext cx="696686" cy="402771"/>
                                  </a:xfrm>
                                  <a:prstGeom prst="curved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9" name="弧形箭號 (上彎) 389"/>
                                <wps:cNvSpPr/>
                                <wps:spPr>
                                  <a:xfrm>
                                    <a:off x="2484840" y="3665589"/>
                                    <a:ext cx="696686" cy="402771"/>
                                  </a:xfrm>
                                  <a:prstGeom prst="curved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0" name="弧形箭號 (上彎) 410"/>
                                <wps:cNvSpPr/>
                                <wps:spPr>
                                  <a:xfrm>
                                    <a:off x="383897" y="3671032"/>
                                    <a:ext cx="696686" cy="402771"/>
                                  </a:xfrm>
                                  <a:prstGeom prst="curved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411" name="群組 411"/>
                            <wpg:cNvGrpSpPr/>
                            <wpg:grpSpPr>
                              <a:xfrm>
                                <a:off x="0" y="0"/>
                                <a:ext cx="4394008" cy="3628152"/>
                                <a:chOff x="0" y="0"/>
                                <a:chExt cx="4394008" cy="3628152"/>
                              </a:xfrm>
                            </wpg:grpSpPr>
                            <wps:wsp>
                              <wps:cNvPr id="42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1480" y="30480"/>
                                  <a:ext cx="1664334" cy="3295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300146"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!done</w:t>
                                    </w:r>
                                    <w:proofErr w:type="gram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||(</w:t>
                                    </w:r>
                                    <w:proofErr w:type="spellStart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LR_has_car</w:t>
                                    </w:r>
                                    <w:proofErr w:type="spell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!=1)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02920"/>
                                  <a:ext cx="527685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!rst</w:t>
                                    </w:r>
                                    <w:proofErr w:type="gram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_n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3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62100" y="518160"/>
                                  <a:ext cx="1092200" cy="557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00146">
                                      <w:rPr>
                                        <w:rFonts w:hint="eastAsia"/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done</w:t>
                                    </w:r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&amp;&amp;</w:t>
                                    </w:r>
                                  </w:p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(</w:t>
                                    </w:r>
                                    <w:proofErr w:type="spellStart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LR_has_car</w:t>
                                    </w:r>
                                    <w:proofErr w:type="spell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==1)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35208" y="774895"/>
                                  <a:ext cx="558800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</w:pPr>
                                    <w:r w:rsidRPr="00300146"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done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635000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300146"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!done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8800" y="3298588"/>
                                  <a:ext cx="698543" cy="3295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2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27674" y="2082018"/>
                              <a:ext cx="5588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31920" y="3298874"/>
                              <a:ext cx="55876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9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23692" y="4213274"/>
                              <a:ext cx="6350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!done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0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3114" y="4262511"/>
                              <a:ext cx="6350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!done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8129" y="4262511"/>
                              <a:ext cx="6350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!done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3206" y="3312942"/>
                              <a:ext cx="55876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3809" y="2159391"/>
                              <a:ext cx="55876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ADDB1" id="群組 332" o:spid="_x0000_s1086" style="position:absolute;margin-left:-14.15pt;margin-top:7.9pt;width:454.2pt;height:350.8pt;z-index:251788288;mso-position-horizontal-relative:margin;mso-width-relative:margin;mso-height-relative:margin" coordsize="57785,46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">
                <v:shape id="_x0000_s1087" type="#_x0000_t202" style="position:absolute;left:49025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<v:textbox>
                    <w:txbxContent>
                      <w:p w:rsidR="00493A7C" w:rsidRPr="00300146" w:rsidRDefault="00493A7C" w:rsidP="00493A7C">
                        <w:pP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</w:pPr>
                        <w:proofErr w:type="gramStart"/>
                        <w:r w:rsidRPr="00300146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!done</w:t>
                        </w:r>
                        <w:proofErr w:type="gramEnd"/>
                      </w:p>
                    </w:txbxContent>
                  </v:textbox>
                </v:shape>
                <v:group id="群組 334" o:spid="_x0000_s1088" style="position:absolute;top:633;width:57785;height:45914" coordsize="57785,45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group id="群組 335" o:spid="_x0000_s1089" style="position:absolute;width:57785;height:42033" coordsize="57788,42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  <v:group id="群組 336" o:spid="_x0000_s1090" style="position:absolute;left:3886;top:1295;width:53902;height:40738" coordsize="53902,40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  <v:group id="群組 337" o:spid="_x0000_s1091" style="position:absolute;left:458;top:5878;width:53444;height:30698" coordorigin="-194" coordsize="53444,30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  <v:group id="群組 338" o:spid="_x0000_s1092" style="position:absolute;left:-194;width:53443;height:30697" coordorigin="-194" coordsize="53444,30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      <v:oval id="橢圓 339" o:spid="_x0000_s1093" style="position:absolute;left:-194;top:381;width:12699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" fillcolor="#989aac [3207]" strokecolor="#484959 [1607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HW=001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  <v:oval id="橢圓 340" o:spid="_x0000_s1094" style="position:absolute;left:20084;top:108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" fillcolor="#526db0 [3206]" strokecolor="#283558 [1606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HW=010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  <v:oval id="橢圓 341" o:spid="_x0000_s1095" style="position:absolute;left:40277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" fillcolor="#b4b392 [3209]" strokecolor="#605f42 [1609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  <v:oval id="橢圓 342" o:spid="_x0000_s1096" style="position:absolute;left:40549;top:19866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" fillcolor="#f5c201 [3205]" strokecolor="#796000 [1605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LR=001</w:t>
                                  </w:r>
                                </w:p>
                              </w:txbxContent>
                            </v:textbox>
                          </v:oval>
                          <v:oval id="橢圓 343" o:spid="_x0000_s1097" style="position:absolute;left:20628;top:19920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" fillcolor="yellow" strokecolor="#484959 [1607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v:textbox>
                          </v:oval>
                          <v:oval id="橢圓 344" o:spid="_x0000_s1098" style="position:absolute;left:381;top:20029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" fillcolor="#00b0f0" strokecolor="#484959 [1607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群組 345" o:spid="_x0000_s1099" style="position:absolute;left:5823;top:4789;width:41693;height:21005" coordsize="41692,2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        <v:shape id="向右箭號 346" o:spid="_x0000_s1100" type="#_x0000_t13" style="position:absolute;left:6803;top:108;width:7457;height:1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" adj="19741" fillcolor="black [3200]" stroked="f"/>
                          <v:shape id="向右箭號 347" o:spid="_x0000_s1101" type="#_x0000_t13" style="position:absolute;left:26942;width:7456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" adj="19741" fillcolor="black [3200]" stroked="f"/>
                          <v:shape id="向左箭號 348" o:spid="_x0000_s1102" type="#_x0000_t66" style="position:absolute;left:27704;top:19920;width:6857;height:10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" adj="1707" fillcolor="black [3200]" strokecolor="black [1600]" strokeweight="2.25pt"/>
                          <v:shape id="向左箭號 349" o:spid="_x0000_s1103" type="#_x0000_t66" style="position:absolute;left:7347;top:19866;width:7399;height:1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" adj="1581" fillcolor="black [3200]" strokecolor="black [1600]" strokeweight="2.25pt"/>
                          <v:shapetype id="_x0000_t67" coordsize="21600,21600" o:spt="67" adj="16200,5400" path="m0@0l@1@0@1,0@2,0@2@0,21600@0,10800,216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10800,0;0,@0;10800,21600;21600,@0" o:connectangles="270,180,90,0" textboxrect="@1,0,@2,@6"/>
                            <v:handles>
                              <v:h position="#1,#0" xrange="0,10800" yrange="0,21600"/>
                            </v:handles>
                          </v:shapetype>
                          <v:shape id="向下箭號 350" o:spid="_x0000_s1104" type="#_x0000_t67" style="position:absolute;left:40331;top:5878;width:1361;height:9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" adj="19983" fillcolor="black [3200]" strokecolor="black [1600]" strokeweight="2.25pt"/>
                          <v:shapetype id="_x0000_t68" coordsize="21600,21600" o:spt="68" adj="5400,5400" path="m0@0l@1@0@1,21600@2,21600@2@0,21600@0,10800,xe">
                            <v:stroke joinstyle="miter"/>
                            <v:formulas>
                              <v:f eqn="val #0"/>
                              <v:f eqn="val #1"/>
                              <v:f eqn="sum 21600 0 #1"/>
                              <v:f eqn="prod #0 #1 10800"/>
                              <v:f eqn="sum #0 0 @3"/>
                            </v:formulas>
                            <v:path o:connecttype="custom" o:connectlocs="10800,0;0,@0;10800,21600;21600,@0" o:connectangles="270,180,90,0" textboxrect="@1,@4,@2,21600"/>
                            <v:handles>
                              <v:h position="#1,#0" xrange="0,10800" yrange="0,21600"/>
                            </v:handles>
                          </v:shapetype>
                          <v:shape id="向上箭號 351" o:spid="_x0000_s1105" type="#_x0000_t68" style="position:absolute;top:6259;width:1191;height:8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" adj="1460" fillcolor="black [3200]" strokecolor="black [1600]" strokeweight="2.25pt"/>
                        </v:group>
                      </v:group>
                      <v:group id="群組 352" o:spid="_x0000_s1106" style="position:absolute;width:51518;height:40738" coordsize="51518,40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    <v:shape id="向右箭號 364" o:spid="_x0000_s1107" type="#_x0000_t13" style="position:absolute;left:-3427;top:3427;width:8197;height:1343;rotation:36804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" adj="19547" fillcolor="red" strokecolor="red" strokeweight="2.25pt"/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弧形箭號 (下彎) 368" o:spid="_x0000_s1108" type="#_x0000_t105" style="position:absolute;left:3838;top:1821;width:713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" adj="15334,20033,16200" fillcolor="#7a7a7a [3204]" strokecolor="#3c3c3c [1604]" strokeweight="2.25pt"/>
                        <v:shape id="弧形箭號 (下彎) 369" o:spid="_x0000_s1109" type="#_x0000_t105" style="position:absolute;left:24031;top:1821;width:713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" adj="15334,20033,16200" fillcolor="#7a7a7a [3204]" strokecolor="#3c3c3c [1604]" strokeweight="2.25pt"/>
                        <v:shape id="弧形箭號 (下彎) 370" o:spid="_x0000_s1110" type="#_x0000_t105" style="position:absolute;left:44224;top:1930;width:713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" adj="15334,20033,16200" fillcolor="#7a7a7a [3204]" strokecolor="#3c3c3c [1604]" strokeweight="2.25pt"/>
                        <v:shapetype id="_x0000_t104" coordsize="21600,21600" o:spt="104" adj="12960,19440,7200" path="ar0@22@3@21,,0@4@21@14@22@1@21@7@21@12@2l@13@2@8,0@11@2wa0@22@3@21@10@2@16@24@14@22@1@21@16@24@14,xewr@14@22@1@21@7@21@16@24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@8,0;@11,@2;@15,0;@16,@21;@13,@2" o:connectangles="270,270,270,90,0" textboxrect="@41,@43,@42,@44"/>
                          <v:handles>
                            <v:h position="#0,topLeft" xrange="@37,@27"/>
                            <v:h position="#1,topLeft" xrange="@25,@20"/>
                            <v:h position="bottomRight,#2" yrange="0,@40"/>
                          </v:handles>
                          <o:complex v:ext="view"/>
                        </v:shapetype>
                        <v:shape id="弧形箭號 (上彎) 381" o:spid="_x0000_s1111" type="#_x0000_t104" style="position:absolute;left:44551;top:36655;width:6967;height:4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" adj="15356,20039,5400" fillcolor="#7a7a7a [3204]" strokecolor="#3c3c3c [1604]" strokeweight="2.25pt"/>
                        <v:shape id="弧形箭號 (上彎) 389" o:spid="_x0000_s1112" type="#_x0000_t104" style="position:absolute;left:24848;top:36655;width:6967;height:4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" adj="15356,20039,5400" fillcolor="#7a7a7a [3204]" strokecolor="#3c3c3c [1604]" strokeweight="2.25pt"/>
                        <v:shape id="弧形箭號 (上彎) 410" o:spid="_x0000_s1113" type="#_x0000_t104" style="position:absolute;left:3838;top:36710;width:6967;height:4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" adj="15356,20039,5400" fillcolor="#7a7a7a [3204]" strokecolor="#3c3c3c [1604]" strokeweight="2.25pt"/>
                      </v:group>
                    </v:group>
                    <v:group id="群組 411" o:spid="_x0000_s1114" style="position:absolute;width:43940;height:36281" coordsize="43940,36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<v:shape id="_x0000_s1115" type="#_x0000_t202" style="position:absolute;left:4114;top:304;width:16644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!done</w:t>
                              </w:r>
                              <w:proofErr w:type="gram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||(</w:t>
                              </w:r>
                              <w:proofErr w:type="spellStart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LR_has_car</w:t>
                              </w:r>
                              <w:proofErr w:type="spell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!=1)</w:t>
                              </w:r>
                            </w:p>
                          </w:txbxContent>
                        </v:textbox>
                      </v:shape>
                      <v:shape id="_x0000_s1116" type="#_x0000_t202" style="position:absolute;top:5029;width:527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!rst</w:t>
                              </w:r>
                              <w:proofErr w:type="gram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_n</w:t>
                              </w:r>
                            </w:p>
                          </w:txbxContent>
                        </v:textbox>
                      </v:shape>
                      <v:shape id="_x0000_s1117" type="#_x0000_t202" style="position:absolute;left:15621;top:5181;width:10922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0146">
                                <w:rPr>
                                  <w:rFonts w:hint="eastAsia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done</w:t>
                              </w:r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&amp;&amp;</w:t>
                              </w:r>
                            </w:p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LR_has_car</w:t>
                              </w:r>
                              <w:proofErr w:type="spell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==1)</w:t>
                              </w:r>
                            </w:p>
                          </w:txbxContent>
                        </v:textbox>
                      </v:shape>
                      <v:shape id="_x0000_s1118" type="#_x0000_t202" style="position:absolute;left:38352;top:7748;width:5588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done</w:t>
                              </w:r>
                            </w:p>
                          </w:txbxContent>
                        </v:textbox>
                      </v:shape>
                      <v:shape id="_x0000_s1119" type="#_x0000_t202" style="position:absolute;left:28270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!done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_x0000_s1120" type="#_x0000_t202" style="position:absolute;left:18288;top:32985;width:6985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_x0000_s1121" type="#_x0000_t202" style="position:absolute;left:51276;top:20820;width:5588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  <v:shape id="_x0000_s1122" type="#_x0000_t202" style="position:absolute;left:39319;top:32988;width:5587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  <v:shape id="_x0000_s1123" type="#_x0000_t202" style="position:absolute;left:49236;top:42132;width:6350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proofErr w:type="gramStart"/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!done</w:t>
                          </w:r>
                          <w:proofErr w:type="gramEnd"/>
                        </w:p>
                      </w:txbxContent>
                    </v:textbox>
                  </v:shape>
                  <v:shape id="_x0000_s1124" type="#_x0000_t202" style="position:absolute;left:29331;top:42625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proofErr w:type="gramStart"/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!done</w:t>
                          </w:r>
                          <w:proofErr w:type="gramEnd"/>
                        </w:p>
                      </w:txbxContent>
                    </v:textbox>
                  </v:shape>
                  <v:shape id="_x0000_s1125" type="#_x0000_t202" style="position:absolute;left:8581;top:42625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proofErr w:type="gramStart"/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!done</w:t>
                          </w:r>
                          <w:proofErr w:type="gramEnd"/>
                        </w:p>
                      </w:txbxContent>
                    </v:textbox>
                  </v:shape>
                  <v:shape id="_x0000_s1126" type="#_x0000_t202" style="position:absolute;left:19132;top:33129;width:5587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  <v:shape id="_x0000_s1127" type="#_x0000_t202" style="position:absolute;left:5838;top:21593;width:5587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Block </w:t>
      </w:r>
      <w:proofErr w:type="spellStart"/>
      <w:r>
        <w:rPr>
          <w:rFonts w:hint="eastAsia"/>
          <w:szCs w:val="24"/>
        </w:rPr>
        <w:t>diagram</w:t>
      </w:r>
      <w:r>
        <w:rPr>
          <w:rFonts w:hint="eastAsia"/>
          <w:szCs w:val="24"/>
        </w:rPr>
        <w:t>如下</w:t>
      </w:r>
      <w:proofErr w:type="spellEnd"/>
      <w:r>
        <w:rPr>
          <w:rFonts w:hint="eastAsia"/>
          <w:szCs w:val="24"/>
        </w:rPr>
        <w:t>：</w:t>
      </w:r>
    </w:p>
    <w:p w:rsidR="00493A7C" w:rsidRDefault="00493A7C" w:rsidP="00493A7C">
      <w:pPr>
        <w:rPr>
          <w:szCs w:val="24"/>
        </w:rPr>
      </w:pPr>
      <w:r>
        <w:rPr>
          <w:noProof/>
          <w:lang w:eastAsia="zh-TW"/>
        </w:rPr>
        <w:drawing>
          <wp:inline distT="0" distB="0" distL="0" distR="0" wp14:anchorId="73D3061C" wp14:editId="730E7579">
            <wp:extent cx="6189345" cy="3367405"/>
            <wp:effectExtent l="0" t="0" r="1905" b="4445"/>
            <wp:docPr id="471" name="圖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r w:rsidRPr="0095550B">
        <w:rPr>
          <w:rFonts w:ascii="微軟正黑體" w:eastAsia="微軟正黑體" w:hAnsi="微軟正黑體" w:hint="eastAsia"/>
          <w:sz w:val="24"/>
          <w:lang w:eastAsia="zh-TW"/>
        </w:rPr>
        <w:t>關於計數cycle的module實作如下</w:t>
      </w:r>
    </w:p>
    <w:p w:rsidR="00493A7C" w:rsidRPr="008131B2" w:rsidRDefault="00493A7C" w:rsidP="00493A7C">
      <w:pPr>
        <w:rPr>
          <w:szCs w:val="24"/>
          <w:lang w:eastAsia="zh-TW"/>
        </w:rPr>
      </w:pPr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E7A9F33" wp14:editId="713A5B70">
            <wp:extent cx="5274310" cy="2903855"/>
            <wp:effectExtent l="0" t="0" r="2540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proofErr w:type="spellStart"/>
      <w:r w:rsidRPr="0095550B">
        <w:rPr>
          <w:rFonts w:ascii="微軟正黑體" w:eastAsia="微軟正黑體" w:hAnsi="微軟正黑體" w:hint="eastAsia"/>
          <w:sz w:val="24"/>
          <w:lang w:eastAsia="zh-TW"/>
        </w:rPr>
        <w:lastRenderedPageBreak/>
        <w:t>因此，state</w:t>
      </w:r>
      <w:proofErr w:type="spellEnd"/>
      <w:r w:rsidRPr="0095550B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proofErr w:type="spellStart"/>
      <w:r w:rsidRPr="0095550B">
        <w:rPr>
          <w:rFonts w:ascii="微軟正黑體" w:eastAsia="微軟正黑體" w:hAnsi="微軟正黑體" w:hint="eastAsia"/>
          <w:sz w:val="24"/>
          <w:lang w:eastAsia="zh-TW"/>
        </w:rPr>
        <w:t>transition長的會像這樣</w:t>
      </w:r>
      <w:proofErr w:type="spellEnd"/>
      <w:r w:rsidRPr="0095550B">
        <w:rPr>
          <w:rFonts w:ascii="微軟正黑體" w:eastAsia="微軟正黑體" w:hAnsi="微軟正黑體" w:hint="eastAsia"/>
          <w:sz w:val="24"/>
          <w:lang w:eastAsia="zh-TW"/>
        </w:rPr>
        <w:t>。</w:t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6D2D7E3" wp14:editId="41B11793">
            <wp:extent cx="6152633" cy="2912533"/>
            <wp:effectExtent l="0" t="0" r="635" b="254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90" cy="29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5800CC" w:rsidRDefault="005800C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r w:rsidRPr="0095550B">
        <w:rPr>
          <w:rFonts w:ascii="微軟正黑體" w:eastAsia="微軟正黑體" w:hAnsi="微軟正黑體" w:hint="eastAsia"/>
          <w:sz w:val="24"/>
          <w:lang w:eastAsia="zh-TW"/>
        </w:rPr>
        <w:lastRenderedPageBreak/>
        <w:t>因為是Moore</w:t>
      </w:r>
      <w:proofErr w:type="gramStart"/>
      <w:r w:rsidRPr="0095550B">
        <w:rPr>
          <w:rFonts w:ascii="微軟正黑體" w:eastAsia="微軟正黑體" w:hAnsi="微軟正黑體"/>
          <w:sz w:val="24"/>
          <w:lang w:eastAsia="zh-TW"/>
        </w:rPr>
        <w:t>’</w:t>
      </w:r>
      <w:proofErr w:type="gramEnd"/>
      <w:r w:rsidRPr="0095550B">
        <w:rPr>
          <w:rFonts w:ascii="微軟正黑體" w:eastAsia="微軟正黑體" w:hAnsi="微軟正黑體"/>
          <w:sz w:val="24"/>
          <w:lang w:eastAsia="zh-TW"/>
        </w:rPr>
        <w:t>s Machine</w:t>
      </w:r>
      <w:proofErr w:type="spellStart"/>
      <w:r w:rsidRPr="0095550B">
        <w:rPr>
          <w:rFonts w:ascii="微軟正黑體" w:eastAsia="微軟正黑體" w:hAnsi="微軟正黑體" w:hint="eastAsia"/>
          <w:sz w:val="24"/>
          <w:lang w:eastAsia="zh-TW"/>
        </w:rPr>
        <w:t>，故output只決定於state，在不同的state就會給出該state的output</w:t>
      </w:r>
      <w:proofErr w:type="spellEnd"/>
      <w:r w:rsidRPr="0095550B">
        <w:rPr>
          <w:rFonts w:ascii="微軟正黑體" w:eastAsia="微軟正黑體" w:hAnsi="微軟正黑體" w:hint="eastAsia"/>
          <w:sz w:val="24"/>
          <w:lang w:eastAsia="zh-TW"/>
        </w:rPr>
        <w:t xml:space="preserve"> (hw_light、lr_light)。因為在不同state需要的cyc</w:t>
      </w:r>
      <w:r w:rsidRPr="0095550B">
        <w:rPr>
          <w:rFonts w:ascii="微軟正黑體" w:eastAsia="微軟正黑體" w:hAnsi="微軟正黑體"/>
          <w:sz w:val="24"/>
          <w:lang w:eastAsia="zh-TW"/>
        </w:rPr>
        <w:t>le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>數不同，因此會需要帶入num_cycle給count_num_cycle。</w:t>
      </w:r>
      <w:r w:rsidRPr="0095550B">
        <w:rPr>
          <w:rFonts w:ascii="微軟正黑體" w:eastAsia="微軟正黑體" w:hAnsi="微軟正黑體"/>
          <w:sz w:val="24"/>
          <w:lang w:eastAsia="zh-TW"/>
        </w:rPr>
        <w:t>N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>ext_</w:t>
      </w:r>
      <w:r w:rsidRPr="0095550B">
        <w:rPr>
          <w:rFonts w:ascii="微軟正黑體" w:eastAsia="微軟正黑體" w:hAnsi="微軟正黑體"/>
          <w:sz w:val="24"/>
          <w:lang w:eastAsia="zh-TW"/>
        </w:rPr>
        <w:t>state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>會取決於是否done，在state S0中，除了要done外，還需要lr_has_car，才能決定next_state。最後，因count_num_</w:t>
      </w:r>
      <w:r w:rsidRPr="0095550B">
        <w:rPr>
          <w:rFonts w:ascii="微軟正黑體" w:eastAsia="微軟正黑體" w:hAnsi="微軟正黑體"/>
          <w:sz w:val="24"/>
          <w:lang w:eastAsia="zh-TW"/>
        </w:rPr>
        <w:t>cycle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>在不同的state中計數完必須要歸零，才能在下一個state中重新計算，所以要給出restart_count給count_num_</w:t>
      </w:r>
      <w:r w:rsidRPr="0095550B">
        <w:rPr>
          <w:rFonts w:ascii="微軟正黑體" w:eastAsia="微軟正黑體" w:hAnsi="微軟正黑體"/>
          <w:sz w:val="24"/>
          <w:lang w:eastAsia="zh-TW"/>
        </w:rPr>
        <w:t>cycle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>。restart_count的判斷依與next_state的判斷依據相同，若會進入下一個不同的state，就要將restart_count設為1；若無，就設restart_count=0。</w:t>
      </w: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proofErr w:type="spellStart"/>
      <w:r w:rsidRPr="0095550B">
        <w:rPr>
          <w:rFonts w:ascii="微軟正黑體" w:eastAsia="微軟正黑體" w:hAnsi="微軟正黑體" w:hint="eastAsia"/>
          <w:sz w:val="24"/>
          <w:lang w:eastAsia="zh-TW"/>
        </w:rPr>
        <w:t>t</w:t>
      </w:r>
      <w:r w:rsidRPr="0095550B">
        <w:rPr>
          <w:rFonts w:ascii="微軟正黑體" w:eastAsia="微軟正黑體" w:hAnsi="微軟正黑體"/>
          <w:sz w:val="24"/>
          <w:lang w:eastAsia="zh-TW"/>
        </w:rPr>
        <w:t>estBench</w:t>
      </w:r>
      <w:proofErr w:type="spellEnd"/>
      <w:r w:rsidRPr="0095550B">
        <w:rPr>
          <w:rFonts w:ascii="微軟正黑體" w:eastAsia="微軟正黑體" w:hAnsi="微軟正黑體" w:hint="eastAsia"/>
          <w:sz w:val="24"/>
          <w:lang w:eastAsia="zh-TW"/>
        </w:rPr>
        <w:t>的寫法為模仿spec示範的波形圖來檢測state轉換與output</w:t>
      </w:r>
    </w:p>
    <w:p w:rsidR="00493A7C" w:rsidRPr="0095550B" w:rsidRDefault="00493A7C" w:rsidP="00493A7C">
      <w:pPr>
        <w:rPr>
          <w:rFonts w:ascii="微軟正黑體" w:eastAsia="微軟正黑體" w:hAnsi="微軟正黑體"/>
          <w:sz w:val="24"/>
          <w:lang w:eastAsia="zh-TW"/>
        </w:rPr>
      </w:pPr>
      <w:r w:rsidRPr="0095550B">
        <w:rPr>
          <w:rFonts w:ascii="微軟正黑體" w:eastAsia="微軟正黑體" w:hAnsi="微軟正黑體"/>
          <w:sz w:val="24"/>
          <w:lang w:eastAsia="zh-TW"/>
        </w:rPr>
        <w:t>(test1</w:t>
      </w:r>
      <w:proofErr w:type="gramStart"/>
      <w:r w:rsidRPr="0095550B">
        <w:rPr>
          <w:rFonts w:ascii="微軟正黑體" w:eastAsia="微軟正黑體" w:hAnsi="微軟正黑體"/>
          <w:sz w:val="24"/>
          <w:lang w:eastAsia="zh-TW"/>
        </w:rPr>
        <w:t>)</w:t>
      </w:r>
      <w:r w:rsidRPr="0095550B">
        <w:rPr>
          <w:rFonts w:ascii="微軟正黑體" w:eastAsia="微軟正黑體" w:hAnsi="微軟正黑體" w:hint="eastAsia"/>
          <w:sz w:val="24"/>
          <w:lang w:eastAsia="zh-TW"/>
        </w:rPr>
        <w:t xml:space="preserve">  </w:t>
      </w:r>
      <w:proofErr w:type="spellStart"/>
      <w:r w:rsidRPr="0095550B">
        <w:rPr>
          <w:rFonts w:ascii="微軟正黑體" w:eastAsia="微軟正黑體" w:hAnsi="微軟正黑體" w:hint="eastAsia"/>
          <w:sz w:val="24"/>
          <w:lang w:eastAsia="zh-TW"/>
        </w:rPr>
        <w:t>一般情況</w:t>
      </w:r>
      <w:proofErr w:type="spellEnd"/>
      <w:proofErr w:type="gramEnd"/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41E242C3" wp14:editId="2027FCF2">
            <wp:extent cx="5274945" cy="2549525"/>
            <wp:effectExtent l="0" t="0" r="1905" b="3175"/>
            <wp:docPr id="467" name="圖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noProof/>
        </w:rPr>
      </w:pPr>
      <w:r>
        <w:rPr>
          <w:rFonts w:hint="eastAsia"/>
          <w:szCs w:val="24"/>
        </w:rPr>
        <w:t>(</w:t>
      </w:r>
      <w:r>
        <w:rPr>
          <w:szCs w:val="24"/>
        </w:rPr>
        <w:t>test2</w:t>
      </w:r>
      <w:proofErr w:type="gramStart"/>
      <w:r>
        <w:rPr>
          <w:rFonts w:hint="eastAsia"/>
          <w:szCs w:val="24"/>
        </w:rPr>
        <w:t>)</w:t>
      </w:r>
      <w:r w:rsidRPr="00682AA8">
        <w:rPr>
          <w:noProof/>
        </w:rPr>
        <w:t xml:space="preserve"> </w:t>
      </w:r>
      <w:r>
        <w:rPr>
          <w:noProof/>
        </w:rPr>
        <w:t xml:space="preserve"> state</w:t>
      </w:r>
      <w:proofErr w:type="gramEnd"/>
      <w:r>
        <w:rPr>
          <w:noProof/>
        </w:rPr>
        <w:t>0</w:t>
      </w:r>
      <w:r>
        <w:rPr>
          <w:rFonts w:hint="eastAsia"/>
          <w:noProof/>
        </w:rPr>
        <w:t>等了</w:t>
      </w:r>
      <w:r>
        <w:rPr>
          <w:rFonts w:hint="eastAsia"/>
          <w:noProof/>
        </w:rPr>
        <w:t>25</w:t>
      </w:r>
      <w:r>
        <w:rPr>
          <w:noProof/>
        </w:rPr>
        <w:t>cycle</w:t>
      </w:r>
      <w:r>
        <w:rPr>
          <w:rFonts w:hint="eastAsia"/>
          <w:noProof/>
        </w:rPr>
        <w:t>但</w:t>
      </w:r>
      <w:r>
        <w:rPr>
          <w:rFonts w:hint="eastAsia"/>
          <w:noProof/>
        </w:rPr>
        <w:t>lr_has_car=0</w:t>
      </w:r>
      <w:r>
        <w:rPr>
          <w:rFonts w:hint="eastAsia"/>
          <w:noProof/>
        </w:rPr>
        <w:t>情況</w:t>
      </w:r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391F9C0B" wp14:editId="0CB21A75">
            <wp:extent cx="5268595" cy="2550160"/>
            <wp:effectExtent l="0" t="0" r="8255" b="2540"/>
            <wp:docPr id="468" name="圖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  <w:r>
        <w:rPr>
          <w:rFonts w:hint="eastAsia"/>
          <w:szCs w:val="24"/>
        </w:rPr>
        <w:lastRenderedPageBreak/>
        <w:t>(test3)</w:t>
      </w:r>
      <w:r w:rsidRPr="0042002D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7ADA06B" wp14:editId="4AEFFF43">
                <wp:simplePos x="0" y="0"/>
                <wp:positionH relativeFrom="column">
                  <wp:posOffset>3766440</wp:posOffset>
                </wp:positionH>
                <wp:positionV relativeFrom="paragraph">
                  <wp:posOffset>1218487</wp:posOffset>
                </wp:positionV>
                <wp:extent cx="1350010" cy="328295"/>
                <wp:effectExtent l="0" t="0" r="0" b="0"/>
                <wp:wrapNone/>
                <wp:docPr id="4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010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A7C" w:rsidRPr="00682AA8" w:rsidRDefault="00493A7C" w:rsidP="00493A7C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DA06B" id="_x0000_s1128" type="#_x0000_t202" style="position:absolute;margin-left:296.55pt;margin-top:95.95pt;width:106.3pt;height:25.8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" filled="f" stroked="f">
                <v:textbox>
                  <w:txbxContent>
                    <w:p w:rsidR="00493A7C" w:rsidRPr="00682AA8" w:rsidRDefault="00493A7C" w:rsidP="00493A7C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t xml:space="preserve"> </w:t>
      </w:r>
      <w:r>
        <w:rPr>
          <w:rFonts w:hint="eastAsia"/>
          <w:szCs w:val="24"/>
        </w:rPr>
        <w:t>state0</w:t>
      </w:r>
      <w:r>
        <w:rPr>
          <w:rFonts w:hint="eastAsia"/>
          <w:szCs w:val="24"/>
        </w:rPr>
        <w:t>跑到</w:t>
      </w:r>
      <w:r>
        <w:rPr>
          <w:rFonts w:hint="eastAsia"/>
          <w:szCs w:val="24"/>
        </w:rPr>
        <w:t>state5</w:t>
      </w:r>
      <w:r>
        <w:rPr>
          <w:rFonts w:hint="eastAsia"/>
          <w:szCs w:val="24"/>
        </w:rPr>
        <w:t>後，回到</w:t>
      </w:r>
      <w:r>
        <w:rPr>
          <w:rFonts w:hint="eastAsia"/>
          <w:szCs w:val="24"/>
        </w:rPr>
        <w:t>state0</w:t>
      </w:r>
      <w:r>
        <w:rPr>
          <w:rFonts w:hint="eastAsia"/>
          <w:szCs w:val="24"/>
        </w:rPr>
        <w:t>但</w:t>
      </w:r>
      <w:r>
        <w:rPr>
          <w:rFonts w:hint="eastAsia"/>
          <w:szCs w:val="24"/>
        </w:rPr>
        <w:t>lr_has_car</w:t>
      </w:r>
      <w:r>
        <w:rPr>
          <w:rFonts w:hint="eastAsia"/>
          <w:szCs w:val="24"/>
        </w:rPr>
        <w:t>一直是</w:t>
      </w:r>
      <w:r>
        <w:rPr>
          <w:rFonts w:hint="eastAsia"/>
          <w:szCs w:val="24"/>
        </w:rPr>
        <w:t>0</w:t>
      </w:r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742097BC" wp14:editId="216A04CE">
                <wp:simplePos x="0" y="0"/>
                <wp:positionH relativeFrom="column">
                  <wp:posOffset>-6695</wp:posOffset>
                </wp:positionH>
                <wp:positionV relativeFrom="paragraph">
                  <wp:posOffset>315640</wp:posOffset>
                </wp:positionV>
                <wp:extent cx="4786252" cy="520328"/>
                <wp:effectExtent l="0" t="0" r="0" b="0"/>
                <wp:wrapNone/>
                <wp:docPr id="464" name="群組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6252" cy="520328"/>
                          <a:chOff x="0" y="0"/>
                          <a:chExt cx="4786252" cy="520328"/>
                        </a:xfrm>
                      </wpg:grpSpPr>
                      <wps:wsp>
                        <wps:cNvPr id="465" name="矩形 465"/>
                        <wps:cNvSpPr/>
                        <wps:spPr>
                          <a:xfrm>
                            <a:off x="0" y="0"/>
                            <a:ext cx="715451" cy="520328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矩形 466"/>
                        <wps:cNvSpPr/>
                        <wps:spPr>
                          <a:xfrm>
                            <a:off x="2662855" y="133908"/>
                            <a:ext cx="2123397" cy="38233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0AB33" id="群組 464" o:spid="_x0000_s1026" style="position:absolute;margin-left:-.55pt;margin-top:24.85pt;width:376.85pt;height:40.95pt;z-index:251791360" coordsize="47862,5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">
                <v:rect id="矩形 465" o:spid="_x0000_s1027" style="position:absolute;width:7154;height:5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" fillcolor="#989aac [3207]" stroked="f">
                  <v:fill opacity="32896f"/>
                </v:rect>
                <v:rect id="矩形 466" o:spid="_x0000_s1028" style="position:absolute;left:26628;top:1339;width:2123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" fillcolor="#989aac [3207]" stroked="f">
                  <v:fill opacity="32896f"/>
                </v:rect>
              </v:group>
            </w:pict>
          </mc:Fallback>
        </mc:AlternateContent>
      </w:r>
      <w:r>
        <w:rPr>
          <w:noProof/>
          <w:szCs w:val="24"/>
        </w:rPr>
        <w:drawing>
          <wp:inline distT="0" distB="0" distL="0" distR="0" wp14:anchorId="7B470FE6" wp14:editId="7039EC2E">
            <wp:extent cx="5274310" cy="2536825"/>
            <wp:effectExtent l="0" t="0" r="2540" b="0"/>
            <wp:docPr id="469" name="圖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8E52EF" w:rsidRDefault="008E52EF" w:rsidP="007A1959"/>
    <w:p w:rsidR="005800CC" w:rsidRDefault="005800CC" w:rsidP="007A1959"/>
    <w:p w:rsidR="005800CC" w:rsidRDefault="005800CC" w:rsidP="007A1959"/>
    <w:p w:rsidR="005800CC" w:rsidRDefault="005800CC" w:rsidP="007A1959"/>
    <w:p w:rsidR="005800CC" w:rsidRDefault="005800CC" w:rsidP="007A1959"/>
    <w:p w:rsidR="005800CC" w:rsidRDefault="005800CC" w:rsidP="007A1959"/>
    <w:p w:rsidR="005800CC" w:rsidRDefault="005800CC" w:rsidP="007A1959"/>
    <w:p w:rsidR="005800CC" w:rsidRDefault="005800CC" w:rsidP="007A1959"/>
    <w:p w:rsidR="005800CC" w:rsidRDefault="005800CC" w:rsidP="007A1959"/>
    <w:p w:rsidR="005800CC" w:rsidRPr="007A1959" w:rsidRDefault="005800CC" w:rsidP="007A1959"/>
    <w:p w:rsidR="00B14057" w:rsidRPr="00874B48" w:rsidRDefault="00B14057" w:rsidP="00874B48">
      <w:pPr>
        <w:spacing w:line="276" w:lineRule="auto"/>
        <w:rPr>
          <w:rFonts w:eastAsia="新細明體"/>
          <w:lang w:eastAsia="zh-TW"/>
        </w:rPr>
      </w:pPr>
      <w:r w:rsidRPr="00B14057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</w:t>
      </w:r>
      <w:r w:rsidR="007A1959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t xml:space="preserve">og Question </w:t>
      </w:r>
      <w:r w:rsidR="007A1959">
        <w:rPr>
          <w:rFonts w:asciiTheme="majorHAnsi" w:eastAsia="新細明體" w:hAnsiTheme="majorHAnsi" w:cstheme="majorBidi" w:hint="eastAsia"/>
          <w:caps/>
          <w:color w:val="000000" w:themeColor="text1"/>
          <w:spacing w:val="-20"/>
          <w:kern w:val="28"/>
          <w:sz w:val="44"/>
          <w:szCs w:val="52"/>
          <w:lang w:eastAsia="zh-TW"/>
        </w:rPr>
        <w:t>4</w:t>
      </w:r>
    </w:p>
    <w:p w:rsidR="00B878C4" w:rsidRDefault="00B878C4" w:rsidP="00742A1B">
      <w:pPr>
        <w:ind w:rightChars="35" w:right="77"/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B878C4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FPGA</w:t>
      </w:r>
    </w:p>
    <w:p w:rsidR="00B878C4" w:rsidRPr="00775688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/>
          <w:sz w:val="24"/>
          <w:lang w:eastAsia="zh-TW"/>
        </w:rPr>
        <w:t>B</w:t>
      </w:r>
      <w:r w:rsidRPr="00775688">
        <w:rPr>
          <w:rFonts w:ascii="微軟正黑體" w:eastAsia="微軟正黑體" w:hAnsi="微軟正黑體" w:hint="cs"/>
          <w:sz w:val="24"/>
          <w:lang w:eastAsia="zh-TW"/>
        </w:rPr>
        <w:t xml:space="preserve">lock </w:t>
      </w:r>
      <w:r w:rsidRPr="00775688">
        <w:rPr>
          <w:rFonts w:ascii="微軟正黑體" w:eastAsia="微軟正黑體" w:hAnsi="微軟正黑體"/>
          <w:sz w:val="24"/>
          <w:lang w:eastAsia="zh-TW"/>
        </w:rPr>
        <w:t>diagram</w:t>
      </w:r>
    </w:p>
    <w:p w:rsidR="00B878C4" w:rsidRPr="00775688" w:rsidRDefault="00B878C4" w:rsidP="00B878C4">
      <w:pPr>
        <w:pStyle w:val="ac"/>
        <w:jc w:val="both"/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 w:hint="eastAsia"/>
          <w:sz w:val="24"/>
          <w:lang w:eastAsia="zh-TW"/>
        </w:rPr>
        <w:t>在</w:t>
      </w:r>
      <w:r w:rsidRPr="00775688">
        <w:rPr>
          <w:rFonts w:ascii="微軟正黑體" w:eastAsia="微軟正黑體" w:hAnsi="微軟正黑體"/>
          <w:sz w:val="24"/>
          <w:lang w:eastAsia="zh-TW"/>
        </w:rPr>
        <w:t>t</w:t>
      </w:r>
      <w:r w:rsidRPr="00775688">
        <w:rPr>
          <w:rFonts w:ascii="微軟正黑體" w:eastAsia="微軟正黑體" w:hAnsi="微軟正黑體" w:hint="eastAsia"/>
          <w:sz w:val="24"/>
          <w:lang w:eastAsia="zh-TW"/>
        </w:rPr>
        <w:t xml:space="preserve">op </w:t>
      </w:r>
      <w:r w:rsidRPr="00775688">
        <w:rPr>
          <w:rFonts w:ascii="微軟正黑體" w:eastAsia="微軟正黑體" w:hAnsi="微軟正黑體"/>
          <w:sz w:val="24"/>
          <w:lang w:eastAsia="zh-TW"/>
        </w:rPr>
        <w:t>module</w:t>
      </w:r>
      <w:r w:rsidRPr="00775688">
        <w:rPr>
          <w:rFonts w:ascii="微軟正黑體" w:eastAsia="微軟正黑體" w:hAnsi="微軟正黑體" w:hint="eastAsia"/>
          <w:sz w:val="24"/>
          <w:lang w:eastAsia="zh-TW"/>
        </w:rPr>
        <w:t>：</w:t>
      </w:r>
      <w:proofErr w:type="spellStart"/>
      <w:r w:rsidR="00F17CFB">
        <w:rPr>
          <w:rFonts w:ascii="微軟正黑體" w:eastAsia="微軟正黑體" w:hAnsi="微軟正黑體" w:hint="eastAsia"/>
          <w:sz w:val="24"/>
          <w:lang w:eastAsia="zh-TW"/>
        </w:rPr>
        <w:t>fpga</w:t>
      </w:r>
      <w:proofErr w:type="spellEnd"/>
      <w:r w:rsidRPr="00775688">
        <w:rPr>
          <w:rFonts w:ascii="微軟正黑體" w:eastAsia="微軟正黑體" w:hAnsi="微軟正黑體" w:hint="eastAsia"/>
          <w:sz w:val="24"/>
          <w:lang w:eastAsia="zh-TW"/>
        </w:rPr>
        <w:t>中包含了以下小module，為了簡化整體的block diagram，先放上小module本身的port，在整體的block diagram就省略小module的port。</w:t>
      </w:r>
    </w:p>
    <w:p w:rsidR="00B878C4" w:rsidRPr="00775688" w:rsidRDefault="00213A84" w:rsidP="00B878C4">
      <w:pPr>
        <w:pStyle w:val="ac"/>
        <w:jc w:val="both"/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6CFFD531" wp14:editId="0DD0DB55">
            <wp:extent cx="4733925" cy="58007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both"/>
      </w:pPr>
    </w:p>
    <w:p w:rsidR="00B878C4" w:rsidRDefault="00B878C4" w:rsidP="00B878C4">
      <w:pPr>
        <w:pStyle w:val="ac"/>
        <w:jc w:val="center"/>
      </w:pPr>
    </w:p>
    <w:p w:rsidR="00B878C4" w:rsidRDefault="00B878C4" w:rsidP="00F17CFB"/>
    <w:p w:rsidR="00B878C4" w:rsidRDefault="00B878C4" w:rsidP="00B878C4"/>
    <w:p w:rsidR="00B878C4" w:rsidRDefault="00B878C4" w:rsidP="00B878C4"/>
    <w:p w:rsidR="00BD0356" w:rsidRDefault="00513C15" w:rsidP="00B878C4"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8C3897" wp14:editId="2F63D9D0">
                <wp:simplePos x="0" y="0"/>
                <wp:positionH relativeFrom="column">
                  <wp:posOffset>4244340</wp:posOffset>
                </wp:positionH>
                <wp:positionV relativeFrom="paragraph">
                  <wp:posOffset>815340</wp:posOffset>
                </wp:positionV>
                <wp:extent cx="297180" cy="304800"/>
                <wp:effectExtent l="19050" t="19050" r="26670" b="19050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C3897" id="橢圓 55" o:spid="_x0000_s1129" style="position:absolute;margin-left:334.2pt;margin-top:64.2pt;width:23.4pt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2131F">
        <w:rPr>
          <w:noProof/>
          <w:lang w:eastAsia="zh-TW"/>
        </w:rPr>
        <w:drawing>
          <wp:inline distT="0" distB="0" distL="0" distR="0" wp14:anchorId="4A505C88" wp14:editId="07FAB2A3">
            <wp:extent cx="6189345" cy="6176010"/>
            <wp:effectExtent l="0" t="0" r="190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A84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A3D9E7" wp14:editId="23EB3FB9">
                <wp:simplePos x="0" y="0"/>
                <wp:positionH relativeFrom="column">
                  <wp:posOffset>906780</wp:posOffset>
                </wp:positionH>
                <wp:positionV relativeFrom="paragraph">
                  <wp:posOffset>167640</wp:posOffset>
                </wp:positionV>
                <wp:extent cx="297180" cy="304800"/>
                <wp:effectExtent l="19050" t="19050" r="26670" b="19050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A3D9E7" id="橢圓 49" o:spid="_x0000_s1130" style="position:absolute;margin-left:71.4pt;margin-top:13.2pt;width:23.4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C388C9" wp14:editId="29635360">
                <wp:simplePos x="0" y="0"/>
                <wp:positionH relativeFrom="column">
                  <wp:posOffset>4564380</wp:posOffset>
                </wp:positionH>
                <wp:positionV relativeFrom="paragraph">
                  <wp:posOffset>3032760</wp:posOffset>
                </wp:positionV>
                <wp:extent cx="297180" cy="304800"/>
                <wp:effectExtent l="19050" t="19050" r="26670" b="1905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388C9" id="橢圓 53" o:spid="_x0000_s1131" style="position:absolute;margin-left:359.4pt;margin-top:238.8pt;width:23.4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8240DF" wp14:editId="39FF914A">
                <wp:simplePos x="0" y="0"/>
                <wp:positionH relativeFrom="column">
                  <wp:posOffset>1242060</wp:posOffset>
                </wp:positionH>
                <wp:positionV relativeFrom="paragraph">
                  <wp:posOffset>3177540</wp:posOffset>
                </wp:positionV>
                <wp:extent cx="297180" cy="304800"/>
                <wp:effectExtent l="19050" t="19050" r="26670" b="19050"/>
                <wp:wrapNone/>
                <wp:docPr id="51" name="橢圓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240DF" id="橢圓 51" o:spid="_x0000_s1132" style="position:absolute;margin-left:97.8pt;margin-top:250.2pt;width:23.4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BD0356" w:rsidRPr="002D09C0" w:rsidRDefault="00BD0356" w:rsidP="00BD0356">
      <w:pPr>
        <w:pStyle w:val="ac"/>
        <w:numPr>
          <w:ilvl w:val="0"/>
          <w:numId w:val="4"/>
        </w:numPr>
      </w:pPr>
      <w:r w:rsidRPr="00BD0356">
        <w:rPr>
          <w:rFonts w:ascii="微軟正黑體" w:eastAsia="微軟正黑體" w:hAnsi="微軟正黑體" w:hint="eastAsia"/>
          <w:lang w:eastAsia="zh-TW"/>
        </w:rPr>
        <w:t>說明</w:t>
      </w:r>
    </w:p>
    <w:p w:rsidR="002D09C0" w:rsidRDefault="002D09C0" w:rsidP="00B878C4">
      <w:pPr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fldChar w:fldCharType="begin"/>
      </w:r>
      <w:r>
        <w:rPr>
          <w:rFonts w:eastAsia="微軟正黑體"/>
          <w:lang w:eastAsia="zh-TW"/>
        </w:rPr>
        <w:instrText xml:space="preserve"> </w:instrText>
      </w:r>
      <w:r>
        <w:rPr>
          <w:rFonts w:eastAsia="微軟正黑體" w:hint="eastAsia"/>
          <w:lang w:eastAsia="zh-TW"/>
        </w:rPr>
        <w:instrText>eq \o\ac(</w:instrText>
      </w:r>
      <w:r>
        <w:rPr>
          <w:rFonts w:eastAsia="微軟正黑體" w:hint="eastAsia"/>
          <w:lang w:eastAsia="zh-TW"/>
        </w:rPr>
        <w:instrText>○</w:instrText>
      </w:r>
      <w:r>
        <w:rPr>
          <w:rFonts w:eastAsia="微軟正黑體" w:hint="eastAsia"/>
          <w:lang w:eastAsia="zh-TW"/>
        </w:rPr>
        <w:instrText>,</w:instrText>
      </w:r>
      <w:r w:rsidRPr="002D09C0">
        <w:rPr>
          <w:rFonts w:ascii="Arial" w:eastAsia="微軟正黑體" w:hint="eastAsia"/>
          <w:position w:val="3"/>
          <w:sz w:val="15"/>
          <w:lang w:eastAsia="zh-TW"/>
        </w:rPr>
        <w:instrText>1</w:instrText>
      </w:r>
      <w:r>
        <w:rPr>
          <w:rFonts w:eastAsia="微軟正黑體" w:hint="eastAsia"/>
          <w:lang w:eastAsia="zh-TW"/>
        </w:rPr>
        <w:instrText>)</w:instrText>
      </w:r>
      <w:r>
        <w:rPr>
          <w:rFonts w:eastAsia="微軟正黑體"/>
          <w:lang w:eastAsia="zh-TW"/>
        </w:rPr>
        <w:fldChar w:fldCharType="end"/>
      </w:r>
    </w:p>
    <w:p w:rsidR="00BD0356" w:rsidRDefault="00BD0356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關於clock由於不同情況下會需要不一樣的clock來進行運算，所以我用</w:t>
      </w:r>
      <w:proofErr w:type="spellStart"/>
      <w:r>
        <w:rPr>
          <w:rFonts w:ascii="微軟正黑體" w:eastAsia="微軟正黑體" w:hAnsi="微軟正黑體" w:hint="eastAsia"/>
          <w:lang w:eastAsia="zh-TW"/>
        </w:rPr>
        <w:t>clock_divider</w:t>
      </w:r>
      <w:proofErr w:type="spellEnd"/>
      <w:r>
        <w:rPr>
          <w:rFonts w:ascii="微軟正黑體" w:eastAsia="微軟正黑體" w:hAnsi="微軟正黑體" w:hint="eastAsia"/>
          <w:lang w:eastAsia="zh-TW"/>
        </w:rPr>
        <w:t>做出了三個不一樣的clock:</w:t>
      </w:r>
    </w:p>
    <w:p w:rsidR="00B53F78" w:rsidRDefault="00213A84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t>divided_clk_</w:t>
      </w:r>
      <w:r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 w:rsidR="00461FED">
        <w:rPr>
          <w:rFonts w:ascii="微軟正黑體" w:eastAsia="微軟正黑體" w:hAnsi="微軟正黑體"/>
          <w:lang w:eastAsia="zh-TW"/>
        </w:rPr>
        <w:t xml:space="preserve"> : </w:t>
      </w:r>
      <w:r w:rsidR="00B53F78">
        <w:rPr>
          <w:rFonts w:ascii="微軟正黑體" w:eastAsia="微軟正黑體" w:hAnsi="微軟正黑體" w:hint="eastAsia"/>
          <w:lang w:eastAsia="zh-TW"/>
        </w:rPr>
        <w:t>用於</w:t>
      </w:r>
      <w:proofErr w:type="spellStart"/>
      <w:r w:rsidR="00B53F78"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 w:rsidR="00B53F78">
        <w:rPr>
          <w:rFonts w:ascii="微軟正黑體" w:eastAsia="微軟正黑體" w:hAnsi="微軟正黑體" w:hint="eastAsia"/>
          <w:lang w:eastAsia="zh-TW"/>
        </w:rPr>
        <w:t>這個module，因為需要接鍵盤，</w:t>
      </w:r>
      <w:proofErr w:type="gramStart"/>
      <w:r w:rsidR="00B53F78">
        <w:rPr>
          <w:rFonts w:ascii="微軟正黑體" w:eastAsia="微軟正黑體" w:hAnsi="微軟正黑體" w:hint="eastAsia"/>
          <w:lang w:eastAsia="zh-TW"/>
        </w:rPr>
        <w:t>所子我</w:t>
      </w:r>
      <w:proofErr w:type="gramEnd"/>
      <w:r w:rsidR="00B53F78">
        <w:rPr>
          <w:rFonts w:ascii="微軟正黑體" w:eastAsia="微軟正黑體" w:hAnsi="微軟正黑體" w:hint="eastAsia"/>
          <w:lang w:eastAsia="zh-TW"/>
        </w:rPr>
        <w:t>將它除1，其實就是板子的clock，100MHZ</w:t>
      </w:r>
      <w:r w:rsidR="00B53F78">
        <w:rPr>
          <w:rFonts w:ascii="微軟正黑體" w:eastAsia="微軟正黑體" w:hAnsi="微軟正黑體"/>
          <w:lang w:eastAsia="zh-TW"/>
        </w:rPr>
        <w:t>(</w:t>
      </w:r>
      <w:r w:rsidR="00B53F78">
        <w:rPr>
          <w:rFonts w:ascii="微軟正黑體" w:eastAsia="微軟正黑體" w:hAnsi="微軟正黑體" w:hint="eastAsia"/>
          <w:lang w:eastAsia="zh-TW"/>
        </w:rPr>
        <w:t>原本我為了能讓找錢的速度是一秒五塊，所以把頻率調成1HZ，但結果發現1HZ時按鍵盤沒反應，所以後來用了100MHZ，至於怎麼讓它一秒找一次錢，這個我在下面會詳述</w:t>
      </w:r>
      <w:r w:rsidR="00B53F78">
        <w:rPr>
          <w:rFonts w:ascii="微軟正黑體" w:eastAsia="微軟正黑體" w:hAnsi="微軟正黑體"/>
          <w:lang w:eastAsia="zh-TW"/>
        </w:rPr>
        <w:t>)</w:t>
      </w:r>
      <w:r w:rsidR="00B53F78">
        <w:rPr>
          <w:rFonts w:ascii="微軟正黑體" w:eastAsia="微軟正黑體" w:hAnsi="微軟正黑體" w:hint="eastAsia"/>
          <w:lang w:eastAsia="zh-TW"/>
        </w:rPr>
        <w:t>。</w:t>
      </w:r>
    </w:p>
    <w:p w:rsidR="00461FED" w:rsidRDefault="00461FED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lastRenderedPageBreak/>
        <w:t>d</w:t>
      </w:r>
      <w:r>
        <w:rPr>
          <w:rFonts w:ascii="微軟正黑體" w:eastAsia="微軟正黑體" w:hAnsi="微軟正黑體" w:hint="eastAsia"/>
          <w:lang w:eastAsia="zh-TW"/>
        </w:rPr>
        <w:t>ivided_</w:t>
      </w:r>
      <w:r>
        <w:rPr>
          <w:rFonts w:ascii="微軟正黑體" w:eastAsia="微軟正黑體" w:hAnsi="微軟正黑體"/>
          <w:lang w:eastAsia="zh-TW"/>
        </w:rPr>
        <w:t>clk_</w:t>
      </w:r>
      <w:r>
        <w:rPr>
          <w:rFonts w:ascii="微軟正黑體" w:eastAsia="微軟正黑體" w:hAnsi="微軟正黑體" w:hint="eastAsia"/>
          <w:lang w:eastAsia="zh-TW"/>
        </w:rPr>
        <w:t>onepulse</w:t>
      </w:r>
      <w:proofErr w:type="spellEnd"/>
      <w:r>
        <w:rPr>
          <w:rFonts w:ascii="微軟正黑體" w:eastAsia="微軟正黑體" w:hAnsi="微軟正黑體"/>
          <w:lang w:eastAsia="zh-TW"/>
        </w:rPr>
        <w:t xml:space="preserve"> : </w:t>
      </w:r>
      <w:r>
        <w:rPr>
          <w:rFonts w:ascii="微軟正黑體" w:eastAsia="微軟正黑體" w:hAnsi="微軟正黑體" w:hint="eastAsia"/>
          <w:lang w:eastAsia="zh-TW"/>
        </w:rPr>
        <w:t>用於</w:t>
      </w:r>
      <w:proofErr w:type="spellStart"/>
      <w:r>
        <w:rPr>
          <w:rFonts w:ascii="微軟正黑體" w:eastAsia="微軟正黑體" w:hAnsi="微軟正黑體" w:hint="eastAsia"/>
          <w:lang w:eastAsia="zh-TW"/>
        </w:rPr>
        <w:t>onepul</w:t>
      </w:r>
      <w:r>
        <w:rPr>
          <w:rFonts w:ascii="微軟正黑體" w:eastAsia="微軟正黑體" w:hAnsi="微軟正黑體"/>
          <w:lang w:eastAsia="zh-TW"/>
        </w:rPr>
        <w:t>se</w:t>
      </w:r>
      <w:proofErr w:type="spellEnd"/>
      <w:r>
        <w:rPr>
          <w:rFonts w:ascii="微軟正黑體" w:eastAsia="微軟正黑體" w:hAnsi="微軟正黑體" w:hint="eastAsia"/>
          <w:lang w:eastAsia="zh-TW"/>
        </w:rPr>
        <w:t>這個module上，它的頻率必須跟</w:t>
      </w:r>
      <w:proofErr w:type="spellStart"/>
      <w:r>
        <w:rPr>
          <w:rFonts w:ascii="微軟正黑體" w:eastAsia="微軟正黑體" w:hAnsi="微軟正黑體" w:hint="eastAsia"/>
          <w:lang w:eastAsia="zh-TW"/>
        </w:rPr>
        <w:t>divided_clk</w:t>
      </w:r>
      <w:r w:rsidR="00B53F78">
        <w:rPr>
          <w:rFonts w:ascii="微軟正黑體" w:eastAsia="微軟正黑體" w:hAnsi="微軟正黑體"/>
          <w:lang w:eastAsia="zh-TW"/>
        </w:rPr>
        <w:t>_vending_machine</w:t>
      </w:r>
      <w:proofErr w:type="spellEnd"/>
      <w:r>
        <w:rPr>
          <w:rFonts w:ascii="微軟正黑體" w:eastAsia="微軟正黑體" w:hAnsi="微軟正黑體" w:hint="eastAsia"/>
          <w:lang w:eastAsia="zh-TW"/>
        </w:rPr>
        <w:t>一樣，這樣才不會發生在</w:t>
      </w:r>
      <w:proofErr w:type="spellStart"/>
      <w:r w:rsidR="00A50413"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>
        <w:rPr>
          <w:rFonts w:ascii="微軟正黑體" w:eastAsia="微軟正黑體" w:hAnsi="微軟正黑體" w:hint="eastAsia"/>
          <w:lang w:eastAsia="zh-TW"/>
        </w:rPr>
        <w:t>在遇到</w:t>
      </w:r>
      <w:proofErr w:type="spellStart"/>
      <w:r>
        <w:rPr>
          <w:rFonts w:ascii="微軟正黑體" w:eastAsia="微軟正黑體" w:hAnsi="微軟正黑體" w:hint="eastAsia"/>
          <w:lang w:eastAsia="zh-TW"/>
        </w:rPr>
        <w:t>posedge</w:t>
      </w:r>
      <w:proofErr w:type="spellEnd"/>
      <w:r>
        <w:rPr>
          <w:rFonts w:ascii="微軟正黑體" w:eastAsia="微軟正黑體" w:hAnsi="微軟正黑體" w:hint="eastAsia"/>
          <w:lang w:eastAsia="zh-TW"/>
        </w:rPr>
        <w:t xml:space="preserve"> </w:t>
      </w:r>
      <w:proofErr w:type="spellStart"/>
      <w:r>
        <w:rPr>
          <w:rFonts w:ascii="微軟正黑體" w:eastAsia="微軟正黑體" w:hAnsi="微軟正黑體"/>
          <w:lang w:eastAsia="zh-TW"/>
        </w:rPr>
        <w:t>clk</w:t>
      </w:r>
      <w:proofErr w:type="spellEnd"/>
      <w:r>
        <w:rPr>
          <w:rFonts w:ascii="微軟正黑體" w:eastAsia="微軟正黑體" w:hAnsi="微軟正黑體" w:hint="eastAsia"/>
          <w:lang w:eastAsia="zh-TW"/>
        </w:rPr>
        <w:t>前</w:t>
      </w:r>
      <w:proofErr w:type="spellStart"/>
      <w:r>
        <w:rPr>
          <w:rFonts w:ascii="微軟正黑體" w:eastAsia="微軟正黑體" w:hAnsi="微軟正黑體" w:hint="eastAsia"/>
          <w:lang w:eastAsia="zh-TW"/>
        </w:rPr>
        <w:t>onepulse</w:t>
      </w:r>
      <w:proofErr w:type="spellEnd"/>
      <w:r>
        <w:rPr>
          <w:rFonts w:ascii="微軟正黑體" w:eastAsia="微軟正黑體" w:hAnsi="微軟正黑體" w:hint="eastAsia"/>
          <w:lang w:eastAsia="zh-TW"/>
        </w:rPr>
        <w:t>的訊號就變回0的尷尬情形。</w:t>
      </w:r>
    </w:p>
    <w:p w:rsidR="00461FED" w:rsidRDefault="00461FED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t>d</w:t>
      </w:r>
      <w:r>
        <w:rPr>
          <w:rFonts w:ascii="微軟正黑體" w:eastAsia="微軟正黑體" w:hAnsi="微軟正黑體" w:hint="eastAsia"/>
          <w:lang w:eastAsia="zh-TW"/>
        </w:rPr>
        <w:t>ivided_</w:t>
      </w:r>
      <w:r>
        <w:rPr>
          <w:rFonts w:ascii="微軟正黑體" w:eastAsia="微軟正黑體" w:hAnsi="微軟正黑體"/>
          <w:lang w:eastAsia="zh-TW"/>
        </w:rPr>
        <w:t>clk_display</w:t>
      </w:r>
      <w:proofErr w:type="spellEnd"/>
      <w:r>
        <w:rPr>
          <w:rFonts w:ascii="微軟正黑體" w:eastAsia="微軟正黑體" w:hAnsi="微軟正黑體"/>
          <w:lang w:eastAsia="zh-TW"/>
        </w:rPr>
        <w:t xml:space="preserve"> : </w:t>
      </w:r>
      <w:r w:rsidRPr="00461FED">
        <w:rPr>
          <w:rFonts w:ascii="微軟正黑體" w:eastAsia="微軟正黑體" w:hAnsi="微軟正黑體" w:hint="eastAsia"/>
          <w:lang w:eastAsia="zh-TW"/>
        </w:rPr>
        <w:t>用於讓四個七段顯示器分別通電的時間週期。我將內建clock乘以</w:t>
      </w:r>
      <w:r>
        <w:rPr>
          <w:rFonts w:ascii="微軟正黑體" w:eastAsia="微軟正黑體" w:hAnsi="微軟正黑體" w:hint="eastAsia"/>
          <w:lang w:eastAsia="zh-TW"/>
        </w:rPr>
        <w:t>2</w:t>
      </w:r>
      <w:r>
        <w:rPr>
          <w:rFonts w:ascii="微軟正黑體" w:eastAsia="微軟正黑體" w:hAnsi="微軟正黑體"/>
          <w:vertAlign w:val="superscript"/>
          <w:lang w:eastAsia="zh-TW"/>
        </w:rPr>
        <w:t>15</w:t>
      </w:r>
      <w:r w:rsidRPr="00461FED">
        <w:rPr>
          <w:rFonts w:ascii="微軟正黑體" w:eastAsia="微軟正黑體" w:hAnsi="微軟正黑體" w:hint="eastAsia"/>
          <w:lang w:eastAsia="zh-TW"/>
        </w:rPr>
        <w:t>。若四個七段顯示器通電時間太短則來不及通電，無法顯示正確的數字，若太長則無法造成明顯的視覺暫留。</w:t>
      </w:r>
    </w:p>
    <w:p w:rsid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fldChar w:fldCharType="begin"/>
      </w:r>
      <w:r>
        <w:rPr>
          <w:rFonts w:ascii="微軟正黑體" w:eastAsia="微軟正黑體" w:hAnsi="微軟正黑體"/>
          <w:lang w:eastAsia="zh-TW"/>
        </w:rPr>
        <w:instrText xml:space="preserve"> </w:instrText>
      </w:r>
      <w:r>
        <w:rPr>
          <w:rFonts w:ascii="微軟正黑體" w:eastAsia="微軟正黑體" w:hAnsi="微軟正黑體" w:hint="eastAsia"/>
          <w:lang w:eastAsia="zh-TW"/>
        </w:rPr>
        <w:instrText>eq \o\ac(○,</w:instrText>
      </w:r>
      <w:r w:rsidRPr="002D09C0">
        <w:rPr>
          <w:rFonts w:ascii="微軟正黑體" w:eastAsia="微軟正黑體" w:hAnsi="微軟正黑體" w:hint="eastAsia"/>
          <w:position w:val="3"/>
          <w:sz w:val="15"/>
          <w:lang w:eastAsia="zh-TW"/>
        </w:rPr>
        <w:instrText>2</w:instrText>
      </w:r>
      <w:r>
        <w:rPr>
          <w:rFonts w:ascii="微軟正黑體" w:eastAsia="微軟正黑體" w:hAnsi="微軟正黑體" w:hint="eastAsia"/>
          <w:lang w:eastAsia="zh-TW"/>
        </w:rPr>
        <w:instrText>)</w:instrText>
      </w:r>
      <w:r>
        <w:rPr>
          <w:rFonts w:ascii="微軟正黑體" w:eastAsia="微軟正黑體" w:hAnsi="微軟正黑體"/>
          <w:lang w:eastAsia="zh-TW"/>
        </w:rPr>
        <w:fldChar w:fldCharType="end"/>
      </w:r>
    </w:p>
    <w:p w:rsidR="002D09C0" w:rsidRDefault="002D09C0" w:rsidP="00B878C4">
      <w:pPr>
        <w:rPr>
          <w:rFonts w:ascii="微軟正黑體" w:eastAsia="微軟正黑體" w:hAnsi="微軟正黑體"/>
          <w:lang w:eastAsia="zh-TW"/>
        </w:rPr>
      </w:pP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設定好後，處裡按鈕的去除雜訊，按鈕包括</w:t>
      </w:r>
      <w:r w:rsidR="00A2131F">
        <w:rPr>
          <w:rFonts w:ascii="微軟正黑體" w:eastAsia="微軟正黑體" w:hAnsi="微軟正黑體" w:hint="eastAsia"/>
          <w:lang w:eastAsia="zh-TW"/>
        </w:rPr>
        <w:t>rese</w:t>
      </w:r>
      <w:r w:rsidRPr="002D09C0">
        <w:rPr>
          <w:rFonts w:ascii="微軟正黑體" w:eastAsia="微軟正黑體" w:hAnsi="微軟正黑體" w:hint="eastAsia"/>
          <w:lang w:eastAsia="zh-TW"/>
        </w:rPr>
        <w:t>t</w:t>
      </w:r>
      <w:r w:rsidR="00A2131F">
        <w:rPr>
          <w:rFonts w:ascii="微軟正黑體" w:eastAsia="微軟正黑體" w:hAnsi="微軟正黑體" w:hint="eastAsia"/>
          <w:lang w:eastAsia="zh-TW"/>
        </w:rPr>
        <w:t>、cancel、NT5、NT10、NT50</w:t>
      </w:r>
      <w:r w:rsidRPr="002D09C0">
        <w:rPr>
          <w:rFonts w:ascii="微軟正黑體" w:eastAsia="微軟正黑體" w:hAnsi="微軟正黑體" w:hint="eastAsia"/>
          <w:lang w:eastAsia="zh-TW"/>
        </w:rPr>
        <w:t>。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 xml:space="preserve"> module包含四個DFF相連，DFF的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都使用BASYS內建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，即100MHz。當四個DFF output都是1代表準確的按下，輸出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r>
        <w:rPr>
          <w:rFonts w:ascii="微軟正黑體" w:eastAsia="微軟正黑體" w:hAnsi="微軟正黑體"/>
          <w:lang w:eastAsia="zh-TW"/>
        </w:rPr>
        <w:t>d_reset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、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r w:rsidR="00A2131F">
        <w:rPr>
          <w:rFonts w:ascii="微軟正黑體" w:eastAsia="微軟正黑體" w:hAnsi="微軟正黑體"/>
          <w:lang w:eastAsia="zh-TW"/>
        </w:rPr>
        <w:t>d_cancel</w:t>
      </w:r>
      <w:proofErr w:type="spellEnd"/>
      <w:r w:rsidR="00A2131F">
        <w:rPr>
          <w:rFonts w:ascii="微軟正黑體" w:eastAsia="微軟正黑體" w:hAnsi="微軟正黑體" w:hint="eastAsia"/>
          <w:lang w:eastAsia="zh-TW"/>
        </w:rPr>
        <w:t>、NT5、NT10、NT50</w:t>
      </w:r>
      <w:r w:rsidRPr="002D09C0">
        <w:rPr>
          <w:rFonts w:ascii="微軟正黑體" w:eastAsia="微軟正黑體" w:hAnsi="微軟正黑體" w:hint="eastAsia"/>
          <w:lang w:eastAsia="zh-TW"/>
        </w:rPr>
        <w:t>。</w:t>
      </w:r>
    </w:p>
    <w:p w:rsidR="002473B6" w:rsidRPr="00A2131F" w:rsidRDefault="002473B6" w:rsidP="00B878C4">
      <w:pPr>
        <w:rPr>
          <w:rFonts w:ascii="微軟正黑體" w:eastAsia="微軟正黑體" w:hAnsi="微軟正黑體"/>
          <w:lang w:eastAsia="zh-TW"/>
        </w:rPr>
      </w:pPr>
    </w:p>
    <w:p w:rsid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fldChar w:fldCharType="begin"/>
      </w:r>
      <w:r>
        <w:rPr>
          <w:rFonts w:ascii="微軟正黑體" w:eastAsia="微軟正黑體" w:hAnsi="微軟正黑體"/>
          <w:lang w:eastAsia="zh-TW"/>
        </w:rPr>
        <w:instrText xml:space="preserve"> </w:instrText>
      </w:r>
      <w:r>
        <w:rPr>
          <w:rFonts w:ascii="微軟正黑體" w:eastAsia="微軟正黑體" w:hAnsi="微軟正黑體" w:hint="eastAsia"/>
          <w:lang w:eastAsia="zh-TW"/>
        </w:rPr>
        <w:instrText>eq \o\ac(○,</w:instrText>
      </w:r>
      <w:r w:rsidRPr="002D09C0">
        <w:rPr>
          <w:rFonts w:ascii="微軟正黑體" w:eastAsia="微軟正黑體" w:hAnsi="微軟正黑體" w:hint="eastAsia"/>
          <w:position w:val="3"/>
          <w:sz w:val="15"/>
          <w:lang w:eastAsia="zh-TW"/>
        </w:rPr>
        <w:instrText>3</w:instrText>
      </w:r>
      <w:r>
        <w:rPr>
          <w:rFonts w:ascii="微軟正黑體" w:eastAsia="微軟正黑體" w:hAnsi="微軟正黑體" w:hint="eastAsia"/>
          <w:lang w:eastAsia="zh-TW"/>
        </w:rPr>
        <w:instrText>)</w:instrText>
      </w:r>
      <w:r>
        <w:rPr>
          <w:rFonts w:ascii="微軟正黑體" w:eastAsia="微軟正黑體" w:hAnsi="微軟正黑體"/>
          <w:lang w:eastAsia="zh-TW"/>
        </w:rPr>
        <w:fldChar w:fldCharType="end"/>
      </w:r>
    </w:p>
    <w:p w:rsidR="00461FED" w:rsidRP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關於</w:t>
      </w:r>
      <w:proofErr w:type="spellStart"/>
      <w:r w:rsidR="00A2131F"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>
        <w:rPr>
          <w:rFonts w:ascii="微軟正黑體" w:eastAsia="微軟正黑體" w:hAnsi="微軟正黑體" w:hint="eastAsia"/>
          <w:lang w:eastAsia="zh-TW"/>
        </w:rPr>
        <w:t>這個module，它的主要任務就是</w:t>
      </w:r>
      <w:r w:rsidR="00A2131F">
        <w:rPr>
          <w:rFonts w:ascii="微軟正黑體" w:eastAsia="微軟正黑體" w:hAnsi="微軟正黑體" w:hint="eastAsia"/>
          <w:lang w:eastAsia="zh-TW"/>
        </w:rPr>
        <w:t>負責販賣機的相關運算(如找錢、算錢等)</w:t>
      </w:r>
      <w:r>
        <w:rPr>
          <w:rFonts w:ascii="微軟正黑體" w:eastAsia="微軟正黑體" w:hAnsi="微軟正黑體" w:hint="eastAsia"/>
          <w:lang w:eastAsia="zh-TW"/>
        </w:rPr>
        <w:t>，並將output(</w:t>
      </w:r>
      <w:r w:rsidR="00A2131F">
        <w:rPr>
          <w:rFonts w:ascii="微軟正黑體" w:eastAsia="微軟正黑體" w:hAnsi="微軟正黑體"/>
          <w:lang w:eastAsia="zh-TW"/>
        </w:rPr>
        <w:t>coffee</w:t>
      </w:r>
      <w:r w:rsidR="00A2131F">
        <w:rPr>
          <w:rFonts w:ascii="微軟正黑體" w:eastAsia="微軟正黑體" w:hAnsi="微軟正黑體" w:hint="eastAsia"/>
          <w:lang w:eastAsia="zh-TW"/>
        </w:rPr>
        <w:t>、coke、oolong、water</w:t>
      </w:r>
      <w:r w:rsidR="004A2407">
        <w:rPr>
          <w:rFonts w:ascii="微軟正黑體" w:eastAsia="微軟正黑體" w:hAnsi="微軟正黑體" w:hint="eastAsia"/>
          <w:lang w:eastAsia="zh-TW"/>
        </w:rPr>
        <w:t>、balance</w:t>
      </w:r>
      <w:bookmarkStart w:id="0" w:name="_GoBack"/>
      <w:bookmarkEnd w:id="0"/>
      <w:r>
        <w:rPr>
          <w:rFonts w:ascii="微軟正黑體" w:eastAsia="微軟正黑體" w:hAnsi="微軟正黑體" w:hint="eastAsia"/>
          <w:lang w:eastAsia="zh-TW"/>
        </w:rPr>
        <w:t>)傳給top module，詳細解釋如下:</w:t>
      </w:r>
    </w:p>
    <w:p w:rsidR="00E2220C" w:rsidRPr="00E2220C" w:rsidRDefault="00E2220C" w:rsidP="00E2220C">
      <w:pPr>
        <w:pStyle w:val="ac"/>
        <w:numPr>
          <w:ilvl w:val="0"/>
          <w:numId w:val="4"/>
        </w:numPr>
        <w:rPr>
          <w:rFonts w:eastAsia="微軟正黑體"/>
          <w:lang w:eastAsia="zh-TW"/>
        </w:rPr>
      </w:pPr>
      <w:r w:rsidRPr="00E2220C">
        <w:rPr>
          <w:rFonts w:eastAsia="微軟正黑體" w:hint="eastAsia"/>
          <w:lang w:eastAsia="zh-TW"/>
        </w:rPr>
        <w:t>S</w:t>
      </w:r>
      <w:r w:rsidRPr="00E2220C">
        <w:rPr>
          <w:rFonts w:eastAsia="微軟正黑體"/>
          <w:lang w:eastAsia="zh-TW"/>
        </w:rPr>
        <w:t>tate transition diagram</w:t>
      </w:r>
    </w:p>
    <w:p w:rsidR="003610ED" w:rsidRDefault="00CB6418" w:rsidP="00B878C4">
      <w:r>
        <w:rPr>
          <w:noProof/>
          <w:lang w:eastAsia="zh-TW"/>
        </w:rPr>
        <w:drawing>
          <wp:inline distT="0" distB="0" distL="0" distR="0" wp14:anchorId="019BA404" wp14:editId="329B035B">
            <wp:extent cx="6001255" cy="194500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2982" cy="19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B6" w:rsidRDefault="002473B6" w:rsidP="00B878C4">
      <w:pPr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在偵測到reset訊號時，</w:t>
      </w:r>
      <w:r w:rsidR="00CB37F2">
        <w:rPr>
          <w:rFonts w:eastAsia="微軟正黑體" w:hint="eastAsia"/>
          <w:lang w:eastAsia="zh-TW"/>
        </w:rPr>
        <w:t>我將</w:t>
      </w:r>
      <w:proofErr w:type="spellStart"/>
      <w:r w:rsidR="00CF6975">
        <w:rPr>
          <w:rFonts w:eastAsia="微軟正黑體"/>
          <w:lang w:eastAsia="zh-TW"/>
        </w:rPr>
        <w:t>charged_coin</w:t>
      </w:r>
      <w:proofErr w:type="spellEnd"/>
      <w:r w:rsidR="00CF6975">
        <w:rPr>
          <w:rFonts w:eastAsia="微軟正黑體" w:hint="eastAsia"/>
          <w:lang w:eastAsia="zh-TW"/>
        </w:rPr>
        <w:t>(</w:t>
      </w:r>
      <w:r w:rsidR="00CF6975">
        <w:rPr>
          <w:rFonts w:eastAsia="微軟正黑體" w:hint="eastAsia"/>
          <w:lang w:eastAsia="zh-TW"/>
        </w:rPr>
        <w:t>這個變數是指買家投入的金額</w:t>
      </w:r>
      <w:r w:rsidR="00CF6975">
        <w:rPr>
          <w:rFonts w:eastAsia="微軟正黑體" w:hint="eastAsia"/>
          <w:lang w:eastAsia="zh-TW"/>
        </w:rPr>
        <w:t>)</w:t>
      </w:r>
      <w:r w:rsidR="00CF6975">
        <w:rPr>
          <w:rFonts w:eastAsia="微軟正黑體" w:hint="eastAsia"/>
          <w:lang w:eastAsia="zh-TW"/>
        </w:rPr>
        <w:t>設成</w:t>
      </w:r>
      <w:r w:rsidR="00CF6975">
        <w:rPr>
          <w:rFonts w:eastAsia="微軟正黑體" w:hint="eastAsia"/>
          <w:lang w:eastAsia="zh-TW"/>
        </w:rPr>
        <w:t>0</w:t>
      </w:r>
      <w:r w:rsidR="00CB37F2"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設給</w:t>
      </w:r>
      <w:proofErr w:type="spellStart"/>
      <w:r>
        <w:rPr>
          <w:rFonts w:eastAsia="微軟正黑體" w:hint="eastAsia"/>
          <w:lang w:eastAsia="zh-TW"/>
        </w:rPr>
        <w:t>reset_state</w:t>
      </w:r>
      <w:proofErr w:type="spellEnd"/>
      <w:r>
        <w:rPr>
          <w:rFonts w:eastAsia="微軟正黑體" w:hint="eastAsia"/>
          <w:lang w:eastAsia="zh-TW"/>
        </w:rPr>
        <w:t>，如果沒有偵測到</w:t>
      </w:r>
      <w:r>
        <w:rPr>
          <w:rFonts w:eastAsia="微軟正黑體" w:hint="eastAsia"/>
          <w:lang w:eastAsia="zh-TW"/>
        </w:rPr>
        <w:t>reset</w:t>
      </w:r>
      <w:r>
        <w:rPr>
          <w:rFonts w:eastAsia="微軟正黑體" w:hint="eastAsia"/>
          <w:lang w:eastAsia="zh-TW"/>
        </w:rPr>
        <w:t>訊號，那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charged_coin</w:t>
      </w:r>
      <w:proofErr w:type="spellEnd"/>
      <w:r w:rsidR="00CF6975"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clk_counter</w:t>
      </w:r>
      <w:proofErr w:type="spellEnd"/>
      <w:r>
        <w:rPr>
          <w:rFonts w:eastAsia="微軟正黑體" w:hint="eastAsia"/>
          <w:lang w:eastAsia="zh-TW"/>
        </w:rPr>
        <w:t>就會分別等於</w:t>
      </w:r>
      <w:proofErr w:type="spellStart"/>
      <w:r>
        <w:rPr>
          <w:rFonts w:eastAsia="微軟正黑體" w:hint="eastAsia"/>
          <w:lang w:eastAsia="zh-TW"/>
        </w:rPr>
        <w:t>conbinational</w:t>
      </w:r>
      <w:proofErr w:type="spellEnd"/>
      <w:r>
        <w:rPr>
          <w:rFonts w:eastAsia="微軟正黑體"/>
          <w:lang w:eastAsia="zh-TW"/>
        </w:rPr>
        <w:t xml:space="preserve"> block</w:t>
      </w:r>
      <w:r>
        <w:rPr>
          <w:rFonts w:eastAsia="微軟正黑體" w:hint="eastAsia"/>
          <w:lang w:eastAsia="zh-TW"/>
        </w:rPr>
        <w:t>計算出來的</w:t>
      </w:r>
      <w:proofErr w:type="spellStart"/>
      <w:r>
        <w:rPr>
          <w:rFonts w:eastAsia="微軟正黑體" w:hint="eastAsia"/>
          <w:lang w:eastAsia="zh-TW"/>
        </w:rPr>
        <w:t>next_state</w:t>
      </w:r>
      <w:proofErr w:type="spellEnd"/>
      <w:r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next_</w:t>
      </w:r>
      <w:r w:rsidR="00CF6975">
        <w:rPr>
          <w:rFonts w:eastAsia="微軟正黑體"/>
          <w:lang w:eastAsia="zh-TW"/>
        </w:rPr>
        <w:t>charged_coin</w:t>
      </w:r>
      <w:proofErr w:type="spellEnd"/>
      <w:r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next_clk_counter</w:t>
      </w:r>
      <w:proofErr w:type="spellEnd"/>
      <w:r w:rsidR="00CF6975">
        <w:rPr>
          <w:rFonts w:eastAsia="微軟正黑體"/>
          <w:lang w:eastAsia="zh-TW"/>
        </w:rPr>
        <w:t>(</w:t>
      </w:r>
      <w:r w:rsidR="00CF6975">
        <w:rPr>
          <w:rFonts w:eastAsia="微軟正黑體" w:hint="eastAsia"/>
          <w:lang w:eastAsia="zh-TW"/>
        </w:rPr>
        <w:t>關於</w:t>
      </w:r>
      <w:proofErr w:type="spellStart"/>
      <w:r w:rsidR="00CF6975">
        <w:rPr>
          <w:rFonts w:eastAsia="微軟正黑體" w:hint="eastAsia"/>
          <w:lang w:eastAsia="zh-TW"/>
        </w:rPr>
        <w:t>clk_counter</w:t>
      </w:r>
      <w:proofErr w:type="spellEnd"/>
      <w:r w:rsidR="00CF6975">
        <w:rPr>
          <w:rFonts w:eastAsia="微軟正黑體" w:hint="eastAsia"/>
          <w:lang w:eastAsia="zh-TW"/>
        </w:rPr>
        <w:t>我在下面會詳述</w:t>
      </w:r>
      <w:r w:rsidR="00CF6975">
        <w:rPr>
          <w:rFonts w:eastAsia="微軟正黑體"/>
          <w:lang w:eastAsia="zh-TW"/>
        </w:rPr>
        <w:t>)</w:t>
      </w:r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2473B6" w:rsidRPr="002473B6" w:rsidRDefault="00CF6975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2B75BD0" wp14:editId="13BEF5FA">
            <wp:extent cx="2926080" cy="1845892"/>
            <wp:effectExtent l="0" t="0" r="762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1620" cy="18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0C" w:rsidRDefault="009D7A6F" w:rsidP="00B878C4">
      <w:pPr>
        <w:rPr>
          <w:rFonts w:eastAsia="微軟正黑體"/>
          <w:lang w:eastAsia="zh-TW"/>
        </w:rPr>
      </w:pPr>
      <w:r w:rsidRPr="00513C15">
        <w:rPr>
          <w:rFonts w:eastAsia="微軟正黑體" w:hint="eastAsia"/>
          <w:color w:val="FF0000"/>
          <w:lang w:eastAsia="zh-TW"/>
        </w:rPr>
        <w:t>在</w:t>
      </w:r>
      <w:proofErr w:type="spellStart"/>
      <w:r w:rsidRPr="00513C15">
        <w:rPr>
          <w:rFonts w:eastAsia="微軟正黑體" w:hint="eastAsia"/>
          <w:color w:val="FF0000"/>
          <w:lang w:eastAsia="zh-TW"/>
        </w:rPr>
        <w:t>reset_state</w:t>
      </w:r>
      <w:proofErr w:type="spellEnd"/>
      <w:r w:rsidRPr="00513C15">
        <w:rPr>
          <w:rFonts w:eastAsia="微軟正黑體" w:hint="eastAsia"/>
          <w:color w:val="FF0000"/>
          <w:lang w:eastAsia="zh-TW"/>
        </w:rPr>
        <w:t>時</w:t>
      </w:r>
      <w:r>
        <w:rPr>
          <w:rFonts w:eastAsia="微軟正黑體" w:hint="eastAsia"/>
          <w:lang w:eastAsia="zh-TW"/>
        </w:rPr>
        <w:t>，下一個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設給</w:t>
      </w:r>
      <w:proofErr w:type="spellStart"/>
      <w:r w:rsidR="00CF6975">
        <w:rPr>
          <w:rFonts w:eastAsia="微軟正黑體" w:hint="eastAsia"/>
          <w:lang w:eastAsia="zh-TW"/>
        </w:rPr>
        <w:t>input_coin</w:t>
      </w:r>
      <w:r>
        <w:rPr>
          <w:rFonts w:eastAsia="微軟正黑體" w:hint="eastAsia"/>
          <w:lang w:eastAsia="zh-TW"/>
        </w:rPr>
        <w:t>_state</w:t>
      </w:r>
      <w:proofErr w:type="spellEnd"/>
      <w:r>
        <w:rPr>
          <w:rFonts w:eastAsia="微軟正黑體" w:hint="eastAsia"/>
          <w:lang w:eastAsia="zh-TW"/>
        </w:rPr>
        <w:t>以等待</w:t>
      </w:r>
      <w:r>
        <w:rPr>
          <w:rFonts w:eastAsia="微軟正黑體" w:hint="eastAsia"/>
          <w:lang w:eastAsia="zh-TW"/>
        </w:rPr>
        <w:t>start</w:t>
      </w:r>
      <w:r>
        <w:rPr>
          <w:rFonts w:eastAsia="微軟正黑體" w:hint="eastAsia"/>
          <w:lang w:eastAsia="zh-TW"/>
        </w:rPr>
        <w:t>訊號</w:t>
      </w:r>
      <w:r w:rsidR="00CB37F2">
        <w:rPr>
          <w:rFonts w:eastAsia="微軟正黑體" w:hint="eastAsia"/>
          <w:lang w:eastAsia="zh-TW"/>
        </w:rPr>
        <w:t>，</w:t>
      </w:r>
      <w:r w:rsidR="00CF6975">
        <w:rPr>
          <w:rFonts w:eastAsia="微軟正黑體" w:hint="eastAsia"/>
          <w:lang w:eastAsia="zh-TW"/>
        </w:rPr>
        <w:t>賣家投入金額</w:t>
      </w:r>
      <w:r w:rsidR="00CF6975">
        <w:rPr>
          <w:rFonts w:eastAsia="微軟正黑體" w:hint="eastAsia"/>
          <w:lang w:eastAsia="zh-TW"/>
        </w:rPr>
        <w:t>(</w:t>
      </w:r>
      <w:proofErr w:type="spellStart"/>
      <w:r w:rsidR="00CF6975">
        <w:rPr>
          <w:rFonts w:eastAsia="微軟正黑體" w:hint="eastAsia"/>
          <w:lang w:eastAsia="zh-TW"/>
        </w:rPr>
        <w:t>charged_coin</w:t>
      </w:r>
      <w:proofErr w:type="spellEnd"/>
      <w:r w:rsidR="00CF6975">
        <w:rPr>
          <w:rFonts w:eastAsia="微軟正黑體" w:hint="eastAsia"/>
          <w:lang w:eastAsia="zh-TW"/>
        </w:rPr>
        <w:t>)</w:t>
      </w:r>
      <w:r w:rsidR="00CF6975">
        <w:rPr>
          <w:rFonts w:eastAsia="微軟正黑體" w:hint="eastAsia"/>
          <w:lang w:eastAsia="zh-TW"/>
        </w:rPr>
        <w:t>保持不動</w:t>
      </w:r>
      <w:r w:rsidR="00FC3510">
        <w:rPr>
          <w:rFonts w:eastAsia="微軟正黑體" w:hint="eastAsia"/>
          <w:lang w:eastAsia="zh-TW"/>
        </w:rPr>
        <w:t>，</w:t>
      </w:r>
      <w:proofErr w:type="spellStart"/>
      <w:r w:rsidR="00FC3510">
        <w:rPr>
          <w:rFonts w:eastAsia="微軟正黑體" w:hint="eastAsia"/>
          <w:lang w:eastAsia="zh-TW"/>
        </w:rPr>
        <w:t>clk_counter</w:t>
      </w:r>
      <w:proofErr w:type="spellEnd"/>
      <w:proofErr w:type="gramStart"/>
      <w:r w:rsidR="00FC3510">
        <w:rPr>
          <w:rFonts w:eastAsia="微軟正黑體" w:hint="eastAsia"/>
          <w:lang w:eastAsia="zh-TW"/>
        </w:rPr>
        <w:t>初始成</w:t>
      </w:r>
      <w:proofErr w:type="gramEnd"/>
      <w:r w:rsidR="00FC3510">
        <w:rPr>
          <w:rFonts w:eastAsia="微軟正黑體" w:hint="eastAsia"/>
          <w:lang w:eastAsia="zh-TW"/>
        </w:rPr>
        <w:t>0</w:t>
      </w:r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9D7A6F" w:rsidRDefault="00CF6975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9EFB1B9" wp14:editId="547F1191">
            <wp:extent cx="3337560" cy="1081702"/>
            <wp:effectExtent l="0" t="0" r="0" b="444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9026" cy="10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F" w:rsidRDefault="00FC3510" w:rsidP="00B878C4">
      <w:pPr>
        <w:rPr>
          <w:rFonts w:eastAsia="微軟正黑體"/>
          <w:lang w:eastAsia="zh-TW"/>
        </w:rPr>
      </w:pPr>
      <w:r w:rsidRPr="00513C15">
        <w:rPr>
          <w:rFonts w:eastAsia="微軟正黑體" w:hint="eastAsia"/>
          <w:color w:val="FF0000"/>
          <w:lang w:eastAsia="zh-TW"/>
        </w:rPr>
        <w:t>在</w:t>
      </w:r>
      <w:proofErr w:type="spellStart"/>
      <w:r w:rsidRPr="00513C15">
        <w:rPr>
          <w:rFonts w:eastAsia="微軟正黑體" w:hint="eastAsia"/>
          <w:color w:val="FF0000"/>
          <w:lang w:eastAsia="zh-TW"/>
        </w:rPr>
        <w:t>input_coin_state</w:t>
      </w:r>
      <w:proofErr w:type="spellEnd"/>
      <w:r w:rsidRPr="00513C15">
        <w:rPr>
          <w:rFonts w:eastAsia="微軟正黑體" w:hint="eastAsia"/>
          <w:color w:val="FF0000"/>
          <w:lang w:eastAsia="zh-TW"/>
        </w:rPr>
        <w:t>時</w:t>
      </w:r>
      <w:r>
        <w:rPr>
          <w:rFonts w:eastAsia="微軟正黑體" w:hint="eastAsia"/>
          <w:lang w:eastAsia="zh-TW"/>
        </w:rPr>
        <w:t>，主要的任務就是計算買家投入的金額，以及買飲料時所需要的運算</w:t>
      </w:r>
      <w:r>
        <w:rPr>
          <w:rFonts w:eastAsia="微軟正黑體" w:hint="eastAsia"/>
          <w:lang w:eastAsia="zh-TW"/>
        </w:rPr>
        <w:t>(</w:t>
      </w:r>
      <w:r>
        <w:rPr>
          <w:rFonts w:eastAsia="微軟正黑體" w:hint="eastAsia"/>
          <w:lang w:eastAsia="zh-TW"/>
        </w:rPr>
        <w:t>像是扣錢</w:t>
      </w:r>
      <w:r>
        <w:rPr>
          <w:rFonts w:eastAsia="微軟正黑體" w:hint="eastAsia"/>
          <w:lang w:eastAsia="zh-TW"/>
        </w:rPr>
        <w:t>)</w:t>
      </w:r>
      <w:r w:rsidR="009D7A6F"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如果按下</w:t>
      </w:r>
      <w:r>
        <w:rPr>
          <w:rFonts w:eastAsia="微軟正黑體" w:hint="eastAsia"/>
          <w:lang w:eastAsia="zh-TW"/>
        </w:rPr>
        <w:t>cancel</w:t>
      </w:r>
      <w:r>
        <w:rPr>
          <w:rFonts w:eastAsia="微軟正黑體" w:hint="eastAsia"/>
          <w:lang w:eastAsia="zh-TW"/>
        </w:rPr>
        <w:t>按鍵，那下一個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就會進入</w:t>
      </w:r>
      <w:proofErr w:type="spellStart"/>
      <w:r>
        <w:rPr>
          <w:rFonts w:eastAsia="微軟正黑體" w:hint="eastAsia"/>
          <w:lang w:eastAsia="zh-TW"/>
        </w:rPr>
        <w:t>charg</w:t>
      </w:r>
      <w:r>
        <w:rPr>
          <w:rFonts w:eastAsia="微軟正黑體"/>
          <w:lang w:eastAsia="zh-TW"/>
        </w:rPr>
        <w:t>ing_state</w:t>
      </w:r>
      <w:proofErr w:type="spellEnd"/>
      <w:r>
        <w:rPr>
          <w:rFonts w:eastAsia="微軟正黑體" w:hint="eastAsia"/>
          <w:lang w:eastAsia="zh-TW"/>
        </w:rPr>
        <w:t>以進行找錢相關的運算</w:t>
      </w:r>
      <w:r w:rsidR="009D7A6F">
        <w:rPr>
          <w:rFonts w:eastAsia="微軟正黑體" w:hint="eastAsia"/>
          <w:lang w:eastAsia="zh-TW"/>
        </w:rPr>
        <w:t>，</w:t>
      </w:r>
      <w:r w:rsidR="009D7A6F">
        <w:rPr>
          <w:rFonts w:eastAsia="微軟正黑體" w:hint="eastAsia"/>
          <w:lang w:eastAsia="zh-TW"/>
        </w:rPr>
        <w:t>code</w:t>
      </w:r>
      <w:r w:rsidR="009D7A6F">
        <w:rPr>
          <w:rFonts w:eastAsia="微軟正黑體" w:hint="eastAsia"/>
          <w:lang w:eastAsia="zh-TW"/>
        </w:rPr>
        <w:t>如下圖所示</w:t>
      </w:r>
      <w:r w:rsidR="009D7A6F">
        <w:rPr>
          <w:rFonts w:eastAsia="微軟正黑體" w:hint="eastAsia"/>
          <w:lang w:eastAsia="zh-TW"/>
        </w:rPr>
        <w:t>:</w:t>
      </w:r>
    </w:p>
    <w:p w:rsidR="00FC3510" w:rsidRDefault="00FC3510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E5895BD" wp14:editId="0025A091">
            <wp:extent cx="2537460" cy="771264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2921" cy="77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10" w:rsidRPr="00FC3510" w:rsidRDefault="00FC3510" w:rsidP="00B878C4">
      <w:pPr>
        <w:rPr>
          <w:rFonts w:eastAsia="微軟正黑體" w:hint="eastAsia"/>
          <w:lang w:eastAsia="zh-TW"/>
        </w:rPr>
      </w:pPr>
      <w:r>
        <w:rPr>
          <w:rFonts w:eastAsia="微軟正黑體" w:hint="eastAsia"/>
          <w:lang w:eastAsia="zh-TW"/>
        </w:rPr>
        <w:t>如果</w:t>
      </w:r>
      <w:r>
        <w:rPr>
          <w:rFonts w:eastAsia="微軟正黑體" w:hint="eastAsia"/>
          <w:lang w:eastAsia="zh-TW"/>
        </w:rPr>
        <w:t>cancel</w:t>
      </w:r>
      <w:r>
        <w:rPr>
          <w:rFonts w:eastAsia="微軟正黑體" w:hint="eastAsia"/>
          <w:lang w:eastAsia="zh-TW"/>
        </w:rPr>
        <w:t>鍵沒有被按下，那我就計算買家目前投入了多少金額，並看看目前的金額是否足以買飲料，如果足夠就讓相對應的</w:t>
      </w:r>
      <w:r>
        <w:rPr>
          <w:rFonts w:eastAsia="微軟正黑體" w:hint="eastAsia"/>
          <w:lang w:eastAsia="zh-TW"/>
        </w:rPr>
        <w:t>output</w:t>
      </w:r>
      <w:r>
        <w:rPr>
          <w:rFonts w:eastAsia="微軟正黑體" w:hint="eastAsia"/>
          <w:lang w:eastAsia="zh-TW"/>
        </w:rPr>
        <w:t>變成</w:t>
      </w:r>
      <w:r>
        <w:rPr>
          <w:rFonts w:eastAsia="微軟正黑體" w:hint="eastAsia"/>
          <w:lang w:eastAsia="zh-TW"/>
        </w:rPr>
        <w:t>1</w:t>
      </w:r>
      <w:r>
        <w:rPr>
          <w:rFonts w:eastAsia="微軟正黑體" w:hint="eastAsia"/>
          <w:lang w:eastAsia="zh-TW"/>
        </w:rPr>
        <w:t>使</w:t>
      </w:r>
      <w:r>
        <w:rPr>
          <w:rFonts w:eastAsia="微軟正黑體" w:hint="eastAsia"/>
          <w:lang w:eastAsia="zh-TW"/>
        </w:rPr>
        <w:t>LED</w:t>
      </w:r>
      <w:r>
        <w:rPr>
          <w:rFonts w:eastAsia="微軟正黑體" w:hint="eastAsia"/>
          <w:lang w:eastAsia="zh-TW"/>
        </w:rPr>
        <w:t>燈發亮</w:t>
      </w:r>
      <w:r w:rsidR="000F1BB1">
        <w:rPr>
          <w:rFonts w:eastAsia="微軟正黑體" w:hint="eastAsia"/>
          <w:lang w:eastAsia="zh-TW"/>
        </w:rPr>
        <w:t>(</w:t>
      </w:r>
      <w:r w:rsidR="000F1BB1">
        <w:rPr>
          <w:rFonts w:eastAsia="微軟正黑體" w:hint="eastAsia"/>
          <w:lang w:eastAsia="zh-TW"/>
        </w:rPr>
        <w:t>例如買家投入</w:t>
      </w:r>
      <w:r w:rsidR="000F1BB1">
        <w:rPr>
          <w:rFonts w:eastAsia="微軟正黑體" w:hint="eastAsia"/>
          <w:lang w:eastAsia="zh-TW"/>
        </w:rPr>
        <w:t>55</w:t>
      </w:r>
      <w:r w:rsidR="000F1BB1">
        <w:rPr>
          <w:rFonts w:eastAsia="微軟正黑體" w:hint="eastAsia"/>
          <w:lang w:eastAsia="zh-TW"/>
        </w:rPr>
        <w:t>元，這時他可以買</w:t>
      </w:r>
      <w:r w:rsidR="000F1BB1">
        <w:rPr>
          <w:rFonts w:eastAsia="微軟正黑體" w:hint="eastAsia"/>
          <w:lang w:eastAsia="zh-TW"/>
        </w:rPr>
        <w:t>coffee</w:t>
      </w:r>
      <w:r w:rsidR="000F1BB1">
        <w:rPr>
          <w:rFonts w:eastAsia="微軟正黑體" w:hint="eastAsia"/>
          <w:lang w:eastAsia="zh-TW"/>
        </w:rPr>
        <w:t>、</w:t>
      </w:r>
      <w:r w:rsidR="000F1BB1">
        <w:rPr>
          <w:rFonts w:eastAsia="微軟正黑體" w:hint="eastAsia"/>
          <w:lang w:eastAsia="zh-TW"/>
        </w:rPr>
        <w:t>coke</w:t>
      </w:r>
      <w:r w:rsidR="000F1BB1">
        <w:rPr>
          <w:rFonts w:eastAsia="微軟正黑體" w:hint="eastAsia"/>
          <w:lang w:eastAsia="zh-TW"/>
        </w:rPr>
        <w:t>、</w:t>
      </w:r>
      <w:r w:rsidR="000F1BB1">
        <w:rPr>
          <w:rFonts w:eastAsia="微軟正黑體" w:hint="eastAsia"/>
          <w:lang w:eastAsia="zh-TW"/>
        </w:rPr>
        <w:t>oolong</w:t>
      </w:r>
      <w:r w:rsidR="000F1BB1">
        <w:rPr>
          <w:rFonts w:eastAsia="微軟正黑體" w:hint="eastAsia"/>
          <w:lang w:eastAsia="zh-TW"/>
        </w:rPr>
        <w:t>、</w:t>
      </w:r>
      <w:r w:rsidR="000F1BB1">
        <w:rPr>
          <w:rFonts w:eastAsia="微軟正黑體" w:hint="eastAsia"/>
          <w:lang w:eastAsia="zh-TW"/>
        </w:rPr>
        <w:t>water</w:t>
      </w:r>
      <w:r w:rsidR="000F1BB1">
        <w:rPr>
          <w:rFonts w:eastAsia="微軟正黑體" w:hint="eastAsia"/>
          <w:lang w:eastAsia="zh-TW"/>
        </w:rPr>
        <w:t>，所以這四</w:t>
      </w:r>
      <w:proofErr w:type="gramStart"/>
      <w:r w:rsidR="000F1BB1">
        <w:rPr>
          <w:rFonts w:eastAsia="微軟正黑體" w:hint="eastAsia"/>
          <w:lang w:eastAsia="zh-TW"/>
        </w:rPr>
        <w:t>個</w:t>
      </w:r>
      <w:proofErr w:type="gramEnd"/>
      <w:r w:rsidR="000F1BB1">
        <w:rPr>
          <w:rFonts w:eastAsia="微軟正黑體" w:hint="eastAsia"/>
          <w:lang w:eastAsia="zh-TW"/>
        </w:rPr>
        <w:t>變數都會被設成</w:t>
      </w:r>
      <w:r w:rsidR="000F1BB1">
        <w:rPr>
          <w:rFonts w:eastAsia="微軟正黑體" w:hint="eastAsia"/>
          <w:lang w:eastAsia="zh-TW"/>
        </w:rPr>
        <w:t>1</w:t>
      </w:r>
      <w:r w:rsidR="000F1BB1">
        <w:rPr>
          <w:rFonts w:eastAsia="微軟正黑體" w:hint="eastAsia"/>
          <w:lang w:eastAsia="zh-TW"/>
        </w:rPr>
        <w:t>，以便讓</w:t>
      </w:r>
      <w:r w:rsidR="000F1BB1">
        <w:rPr>
          <w:rFonts w:eastAsia="微軟正黑體" w:hint="eastAsia"/>
          <w:lang w:eastAsia="zh-TW"/>
        </w:rPr>
        <w:t>LED</w:t>
      </w:r>
      <w:r w:rsidR="000F1BB1">
        <w:rPr>
          <w:rFonts w:eastAsia="微軟正黑體" w:hint="eastAsia"/>
          <w:lang w:eastAsia="zh-TW"/>
        </w:rPr>
        <w:t>燈發亮</w:t>
      </w:r>
      <w:r w:rsidR="000F1BB1">
        <w:rPr>
          <w:rFonts w:eastAsia="微軟正黑體" w:hint="eastAsia"/>
          <w:lang w:eastAsia="zh-TW"/>
        </w:rPr>
        <w:t>)</w:t>
      </w:r>
      <w:r>
        <w:rPr>
          <w:rFonts w:eastAsia="微軟正黑體" w:hint="eastAsia"/>
          <w:lang w:eastAsia="zh-TW"/>
        </w:rPr>
        <w:t>，</w:t>
      </w:r>
      <w:proofErr w:type="gramStart"/>
      <w:r w:rsidR="000F1BB1">
        <w:rPr>
          <w:rFonts w:eastAsia="微軟正黑體" w:hint="eastAsia"/>
          <w:lang w:eastAsia="zh-TW"/>
        </w:rPr>
        <w:t>此外，</w:t>
      </w:r>
      <w:proofErr w:type="spellStart"/>
      <w:proofErr w:type="gramEnd"/>
      <w:r w:rsidR="000F1BB1">
        <w:rPr>
          <w:rFonts w:eastAsia="微軟正黑體" w:hint="eastAsia"/>
          <w:lang w:eastAsia="zh-TW"/>
        </w:rPr>
        <w:t>input_coin_state</w:t>
      </w:r>
      <w:proofErr w:type="spellEnd"/>
      <w:r w:rsidR="000F1BB1">
        <w:rPr>
          <w:rFonts w:eastAsia="微軟正黑體" w:hint="eastAsia"/>
          <w:lang w:eastAsia="zh-TW"/>
        </w:rPr>
        <w:t>也會對買家所買的飲料進行餘額運算</w:t>
      </w:r>
      <w:r w:rsidR="000F1BB1">
        <w:rPr>
          <w:rFonts w:eastAsia="微軟正黑體" w:hint="eastAsia"/>
          <w:lang w:eastAsia="zh-TW"/>
        </w:rPr>
        <w:t>(</w:t>
      </w:r>
      <w:r w:rsidR="000F1BB1">
        <w:rPr>
          <w:rFonts w:eastAsia="微軟正黑體" w:hint="eastAsia"/>
          <w:lang w:eastAsia="zh-TW"/>
        </w:rPr>
        <w:t>例如買家投入</w:t>
      </w:r>
      <w:r w:rsidR="000F1BB1">
        <w:rPr>
          <w:rFonts w:eastAsia="微軟正黑體" w:hint="eastAsia"/>
          <w:lang w:eastAsia="zh-TW"/>
        </w:rPr>
        <w:t>80</w:t>
      </w:r>
      <w:r w:rsidR="000F1BB1">
        <w:rPr>
          <w:rFonts w:eastAsia="微軟正黑體" w:hint="eastAsia"/>
          <w:lang w:eastAsia="zh-TW"/>
        </w:rPr>
        <w:t>元，買了</w:t>
      </w:r>
      <w:r w:rsidR="000F1BB1">
        <w:rPr>
          <w:rFonts w:eastAsia="微軟正黑體" w:hint="eastAsia"/>
          <w:lang w:eastAsia="zh-TW"/>
        </w:rPr>
        <w:t>55</w:t>
      </w:r>
      <w:r w:rsidR="000F1BB1">
        <w:rPr>
          <w:rFonts w:eastAsia="微軟正黑體" w:hint="eastAsia"/>
          <w:lang w:eastAsia="zh-TW"/>
        </w:rPr>
        <w:t>元的咖啡剩</w:t>
      </w:r>
      <w:r w:rsidR="000F1BB1">
        <w:rPr>
          <w:rFonts w:eastAsia="微軟正黑體" w:hint="eastAsia"/>
          <w:lang w:eastAsia="zh-TW"/>
        </w:rPr>
        <w:t>25</w:t>
      </w:r>
      <w:r w:rsidR="000F1BB1">
        <w:rPr>
          <w:rFonts w:eastAsia="微軟正黑體" w:hint="eastAsia"/>
          <w:lang w:eastAsia="zh-TW"/>
        </w:rPr>
        <w:t>元</w:t>
      </w:r>
      <w:r w:rsidR="000F1BB1">
        <w:rPr>
          <w:rFonts w:eastAsia="微軟正黑體" w:hint="eastAsia"/>
          <w:lang w:eastAsia="zh-TW"/>
        </w:rPr>
        <w:t>)</w:t>
      </w:r>
      <w:r w:rsidR="000F1BB1">
        <w:rPr>
          <w:rFonts w:eastAsia="微軟正黑體" w:hint="eastAsia"/>
          <w:lang w:eastAsia="zh-TW"/>
        </w:rPr>
        <w:t>，</w:t>
      </w:r>
      <w:r w:rsidR="000F1BB1">
        <w:rPr>
          <w:rFonts w:eastAsia="微軟正黑體" w:hint="eastAsia"/>
          <w:lang w:eastAsia="zh-TW"/>
        </w:rPr>
        <w:t>code</w:t>
      </w:r>
      <w:r w:rsidR="000F1BB1">
        <w:rPr>
          <w:rFonts w:eastAsia="微軟正黑體" w:hint="eastAsia"/>
          <w:lang w:eastAsia="zh-TW"/>
        </w:rPr>
        <w:t>如下所示</w:t>
      </w:r>
      <w:r w:rsidR="000F1BB1">
        <w:rPr>
          <w:rFonts w:eastAsia="微軟正黑體" w:hint="eastAsia"/>
          <w:lang w:eastAsia="zh-TW"/>
        </w:rPr>
        <w:t>:</w:t>
      </w:r>
    </w:p>
    <w:p w:rsidR="00005D9E" w:rsidRDefault="00392D06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D5C417" wp14:editId="5AD05F99">
                <wp:simplePos x="0" y="0"/>
                <wp:positionH relativeFrom="column">
                  <wp:posOffset>4610100</wp:posOffset>
                </wp:positionH>
                <wp:positionV relativeFrom="paragraph">
                  <wp:posOffset>5036820</wp:posOffset>
                </wp:positionV>
                <wp:extent cx="1470660" cy="502920"/>
                <wp:effectExtent l="0" t="0" r="15240" b="1143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:rsidR="00990C11" w:rsidRPr="000F1BB1" w:rsidRDefault="00990C11" w:rsidP="00392D06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如果沒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投錢，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就保持不變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5C417" id="文字方塊 72" o:spid="_x0000_s1133" type="#_x0000_t202" style="position:absolute;margin-left:363pt;margin-top:396.6pt;width:115.8pt;height:39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" fillcolor="white [3201]" strokecolor="#e57b7f [1951]" strokeweight=".5pt">
                <v:textbox>
                  <w:txbxContent>
                    <w:p w:rsidR="00990C11" w:rsidRPr="000F1BB1" w:rsidRDefault="00990C11" w:rsidP="00392D06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如果沒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投錢，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就保持不變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F06819" wp14:editId="4FD62FB1">
                <wp:simplePos x="0" y="0"/>
                <wp:positionH relativeFrom="column">
                  <wp:posOffset>3467100</wp:posOffset>
                </wp:positionH>
                <wp:positionV relativeFrom="paragraph">
                  <wp:posOffset>5166360</wp:posOffset>
                </wp:positionV>
                <wp:extent cx="1112520" cy="152400"/>
                <wp:effectExtent l="0" t="0" r="68580" b="76200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B08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1" o:spid="_x0000_s1026" type="#_x0000_t32" style="position:absolute;margin-left:273pt;margin-top:406.8pt;width:87.6pt;height:1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" strokecolor="#eea7a9 [1311]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F0845F" wp14:editId="34132002">
                <wp:simplePos x="0" y="0"/>
                <wp:positionH relativeFrom="column">
                  <wp:posOffset>1318260</wp:posOffset>
                </wp:positionH>
                <wp:positionV relativeFrom="paragraph">
                  <wp:posOffset>5013960</wp:posOffset>
                </wp:positionV>
                <wp:extent cx="2148840" cy="274320"/>
                <wp:effectExtent l="0" t="0" r="22860" b="1143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274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D1EF5" id="矩形 70" o:spid="_x0000_s1026" style="position:absolute;margin-left:103.8pt;margin-top:394.8pt;width:169.2pt;height:2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" filled="f" strokecolor="#eea7a9 [1311]">
                <v:stroke joinstyle="round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BFAAFE" wp14:editId="400FA9F1">
                <wp:simplePos x="0" y="0"/>
                <wp:positionH relativeFrom="column">
                  <wp:posOffset>4747260</wp:posOffset>
                </wp:positionH>
                <wp:positionV relativeFrom="paragraph">
                  <wp:posOffset>3802380</wp:posOffset>
                </wp:positionV>
                <wp:extent cx="1363980" cy="876300"/>
                <wp:effectExtent l="0" t="0" r="26670" b="19050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990C11" w:rsidRPr="000F1BB1" w:rsidRDefault="00990C11" w:rsidP="00392D06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如果投入五十元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買家投入的金額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)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就加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50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，且總金額不會超過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80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AAFE" id="文字方塊 69" o:spid="_x0000_s1134" type="#_x0000_t202" style="position:absolute;margin-left:373.8pt;margin-top:299.4pt;width:107.4pt;height:6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" fillcolor="white [3201]" strokecolor="#00b050" strokeweight=".5pt">
                <v:textbox>
                  <w:txbxContent>
                    <w:p w:rsidR="00990C11" w:rsidRPr="000F1BB1" w:rsidRDefault="00990C11" w:rsidP="00392D06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如果投入五十元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買家投入的金額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(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)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就加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50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，且總金額不會超過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80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F749F5" wp14:editId="30DD19D1">
                <wp:simplePos x="0" y="0"/>
                <wp:positionH relativeFrom="column">
                  <wp:posOffset>4191000</wp:posOffset>
                </wp:positionH>
                <wp:positionV relativeFrom="paragraph">
                  <wp:posOffset>4221480</wp:posOffset>
                </wp:positionV>
                <wp:extent cx="556260" cy="106680"/>
                <wp:effectExtent l="0" t="57150" r="15240" b="26670"/>
                <wp:wrapNone/>
                <wp:docPr id="68" name="直線單箭頭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F2738" id="直線單箭頭接點 68" o:spid="_x0000_s1026" type="#_x0000_t32" style="position:absolute;margin-left:330pt;margin-top:332.4pt;width:43.8pt;height:8.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" strokecolor="#00b05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342A4A" wp14:editId="454717AC">
                <wp:simplePos x="0" y="0"/>
                <wp:positionH relativeFrom="column">
                  <wp:posOffset>1021080</wp:posOffset>
                </wp:positionH>
                <wp:positionV relativeFrom="paragraph">
                  <wp:posOffset>3642360</wp:posOffset>
                </wp:positionV>
                <wp:extent cx="3185160" cy="1280160"/>
                <wp:effectExtent l="0" t="0" r="15240" b="1524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1280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94280" id="矩形 66" o:spid="_x0000_s1026" style="position:absolute;margin-left:80.4pt;margin-top:286.8pt;width:250.8pt;height:100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" filled="f" strokecolor="#00b050">
                <v:stroke joinstyle="round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640391" wp14:editId="3EE9A299">
                <wp:simplePos x="0" y="0"/>
                <wp:positionH relativeFrom="column">
                  <wp:posOffset>4693920</wp:posOffset>
                </wp:positionH>
                <wp:positionV relativeFrom="paragraph">
                  <wp:posOffset>2407920</wp:posOffset>
                </wp:positionV>
                <wp:extent cx="1363980" cy="876300"/>
                <wp:effectExtent l="0" t="0" r="26670" b="1905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990C11" w:rsidRPr="000F1BB1" w:rsidRDefault="00990C11" w:rsidP="00392D06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如果投入十元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買家投入的金額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)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就加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10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，且總金額不會超過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80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40391" id="文字方塊 65" o:spid="_x0000_s1135" type="#_x0000_t202" style="position:absolute;margin-left:369.6pt;margin-top:189.6pt;width:107.4pt;height:6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" fillcolor="white [3201]" strokecolor="red" strokeweight=".5pt">
                <v:textbox>
                  <w:txbxContent>
                    <w:p w:rsidR="00990C11" w:rsidRPr="000F1BB1" w:rsidRDefault="00990C11" w:rsidP="00392D06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如果投入十元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買家投入的金額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(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)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就加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10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，且總金額不會超過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80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0FA804" wp14:editId="07AD7288">
                <wp:simplePos x="0" y="0"/>
                <wp:positionH relativeFrom="column">
                  <wp:posOffset>3916680</wp:posOffset>
                </wp:positionH>
                <wp:positionV relativeFrom="paragraph">
                  <wp:posOffset>2804160</wp:posOffset>
                </wp:positionV>
                <wp:extent cx="746760" cy="129540"/>
                <wp:effectExtent l="0" t="57150" r="15240" b="2286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129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F0C31" id="直線單箭頭接點 64" o:spid="_x0000_s1026" type="#_x0000_t32" style="position:absolute;margin-left:308.4pt;margin-top:220.8pt;width:58.8pt;height:10.2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" strokecolor="red" strokeweight="1pt">
                <v:stroke endarrow="block"/>
              </v:shape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0F6D0D" wp14:editId="7ED7548D">
                <wp:simplePos x="0" y="0"/>
                <wp:positionH relativeFrom="column">
                  <wp:posOffset>746760</wp:posOffset>
                </wp:positionH>
                <wp:positionV relativeFrom="paragraph">
                  <wp:posOffset>2209800</wp:posOffset>
                </wp:positionV>
                <wp:extent cx="3185160" cy="1280160"/>
                <wp:effectExtent l="0" t="0" r="15240" b="1524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1280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0AA50" id="矩形 62" o:spid="_x0000_s1026" style="position:absolute;margin-left:58.8pt;margin-top:174pt;width:250.8pt;height:100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" filled="f" strokecolor="red">
                <v:stroke joinstyle="round"/>
              </v:rect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D39458" wp14:editId="40EEB5D5">
                <wp:simplePos x="0" y="0"/>
                <wp:positionH relativeFrom="column">
                  <wp:posOffset>4632960</wp:posOffset>
                </wp:positionH>
                <wp:positionV relativeFrom="paragraph">
                  <wp:posOffset>937260</wp:posOffset>
                </wp:positionV>
                <wp:extent cx="1363980" cy="876300"/>
                <wp:effectExtent l="0" t="0" r="26670" b="19050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990C11" w:rsidRPr="000F1BB1" w:rsidRDefault="00990C11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如果投入五元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買家投入的金額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)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就加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5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，且總金額不會超過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80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39458" id="文字方塊 61" o:spid="_x0000_s1136" type="#_x0000_t202" style="position:absolute;margin-left:364.8pt;margin-top:73.8pt;width:107.4pt;height:6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" fillcolor="white [3201]" strokecolor="#ffc000" strokeweight=".5pt">
                <v:textbox>
                  <w:txbxContent>
                    <w:p w:rsidR="00990C11" w:rsidRPr="000F1BB1" w:rsidRDefault="00990C11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如果投入五元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買家投入的金額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(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)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就加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5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，且總金額不會超過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80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C27942" wp14:editId="5FB29A63">
                <wp:simplePos x="0" y="0"/>
                <wp:positionH relativeFrom="column">
                  <wp:posOffset>3688080</wp:posOffset>
                </wp:positionH>
                <wp:positionV relativeFrom="paragraph">
                  <wp:posOffset>1333500</wp:posOffset>
                </wp:positionV>
                <wp:extent cx="746760" cy="129540"/>
                <wp:effectExtent l="0" t="57150" r="15240" b="22860"/>
                <wp:wrapNone/>
                <wp:docPr id="57" name="直線單箭頭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A5CFA" id="直線單箭頭接點 57" o:spid="_x0000_s1026" type="#_x0000_t32" style="position:absolute;margin-left:290.4pt;margin-top:105pt;width:58.8pt;height:10.2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" strokecolor="#e8b701 [3045]" strokeweight="1pt">
                <v:stroke endarrow="block"/>
              </v:shape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D9B7C2" wp14:editId="786B679D">
                <wp:simplePos x="0" y="0"/>
                <wp:positionH relativeFrom="column">
                  <wp:posOffset>487680</wp:posOffset>
                </wp:positionH>
                <wp:positionV relativeFrom="paragraph">
                  <wp:posOffset>777240</wp:posOffset>
                </wp:positionV>
                <wp:extent cx="3185160" cy="1280160"/>
                <wp:effectExtent l="0" t="0" r="15240" b="152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1280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71B8D" id="矩形 48" o:spid="_x0000_s1026" style="position:absolute;margin-left:38.4pt;margin-top:61.2pt;width:250.8pt;height:100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" filled="f" strokecolor="#f5c201 [3205]">
                <v:stroke joinstyle="round"/>
              </v:rect>
            </w:pict>
          </mc:Fallback>
        </mc:AlternateContent>
      </w:r>
      <w:r w:rsidR="00FC3510">
        <w:rPr>
          <w:noProof/>
          <w:lang w:eastAsia="zh-TW"/>
        </w:rPr>
        <w:drawing>
          <wp:inline distT="0" distB="0" distL="0" distR="0" wp14:anchorId="4B72DF94" wp14:editId="10F82030">
            <wp:extent cx="4319095" cy="5692140"/>
            <wp:effectExtent l="0" t="0" r="5715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687" cy="57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06" w:rsidRDefault="005F157B" w:rsidP="00B878C4">
      <w:pPr>
        <w:rPr>
          <w:rFonts w:eastAsia="微軟正黑體" w:hint="eastAsia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08D353" wp14:editId="3FA0115C">
                <wp:simplePos x="0" y="0"/>
                <wp:positionH relativeFrom="margin">
                  <wp:align>left</wp:align>
                </wp:positionH>
                <wp:positionV relativeFrom="paragraph">
                  <wp:posOffset>3954780</wp:posOffset>
                </wp:positionV>
                <wp:extent cx="3985260" cy="891540"/>
                <wp:effectExtent l="0" t="0" r="15240" b="2286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89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B2022" id="矩形 87" o:spid="_x0000_s1026" style="position:absolute;margin-left:0;margin-top:311.4pt;width:313.8pt;height:70.2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" filled="f" strokecolor="#00b050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C6DA26" wp14:editId="39ABDAF1">
                <wp:simplePos x="0" y="0"/>
                <wp:positionH relativeFrom="column">
                  <wp:posOffset>4381500</wp:posOffset>
                </wp:positionH>
                <wp:positionV relativeFrom="paragraph">
                  <wp:posOffset>4130040</wp:posOffset>
                </wp:positionV>
                <wp:extent cx="1470660" cy="762000"/>
                <wp:effectExtent l="0" t="0" r="15240" b="19050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5F157B" w:rsidRDefault="005F157B" w:rsidP="005F157B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大於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55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那所有飲料都能買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5F157B" w:rsidRPr="00990C11" w:rsidRDefault="005F157B" w:rsidP="005F157B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DA26" id="文字方塊 89" o:spid="_x0000_s1137" type="#_x0000_t202" style="position:absolute;margin-left:345pt;margin-top:325.2pt;width:115.8pt;height:60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" fillcolor="white [3201]" strokecolor="#00b050" strokeweight=".5pt">
                <v:textbox>
                  <w:txbxContent>
                    <w:p w:rsidR="005F157B" w:rsidRDefault="005F157B" w:rsidP="005F157B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大於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55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那所有飲料都能買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5F157B" w:rsidRPr="00990C11" w:rsidRDefault="005F157B" w:rsidP="005F157B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0FB2233" wp14:editId="0D5BBF6B">
                <wp:simplePos x="0" y="0"/>
                <wp:positionH relativeFrom="column">
                  <wp:posOffset>3977640</wp:posOffset>
                </wp:positionH>
                <wp:positionV relativeFrom="paragraph">
                  <wp:posOffset>4495800</wp:posOffset>
                </wp:positionV>
                <wp:extent cx="350520" cy="45719"/>
                <wp:effectExtent l="0" t="57150" r="11430" b="50165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3248F" id="直線單箭頭接點 88" o:spid="_x0000_s1026" type="#_x0000_t32" style="position:absolute;margin-left:313.2pt;margin-top:354pt;width:27.6pt;height:3.6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" strokecolor="#00b05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CB2AE4" wp14:editId="74391716">
                <wp:simplePos x="0" y="0"/>
                <wp:positionH relativeFrom="column">
                  <wp:posOffset>4442460</wp:posOffset>
                </wp:positionH>
                <wp:positionV relativeFrom="paragraph">
                  <wp:posOffset>3139440</wp:posOffset>
                </wp:positionV>
                <wp:extent cx="1470660" cy="762000"/>
                <wp:effectExtent l="0" t="0" r="15240" b="1905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:rsidR="005F157B" w:rsidRDefault="005F157B" w:rsidP="005F157B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30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~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54</w:t>
                            </w:r>
                            <w:proofErr w:type="gramStart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之間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proofErr w:type="gramEnd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可以買可樂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、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烏龍茶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和水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5F157B" w:rsidRPr="00990C11" w:rsidRDefault="005F157B" w:rsidP="005F157B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2AE4" id="文字方塊 86" o:spid="_x0000_s1138" type="#_x0000_t202" style="position:absolute;margin-left:349.8pt;margin-top:247.2pt;width:115.8pt;height:60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" fillcolor="white [3201]" strokecolor="#eea7a9 [1311]" strokeweight=".5pt">
                <v:textbox>
                  <w:txbxContent>
                    <w:p w:rsidR="005F157B" w:rsidRDefault="005F157B" w:rsidP="005F157B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30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~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54</w:t>
                      </w:r>
                      <w:proofErr w:type="gramStart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之間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proofErr w:type="gramEnd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可以買可樂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、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烏龍茶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和水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5F157B" w:rsidRPr="00990C11" w:rsidRDefault="005F157B" w:rsidP="005F157B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D3791EA" wp14:editId="67E59FA3">
                <wp:simplePos x="0" y="0"/>
                <wp:positionH relativeFrom="column">
                  <wp:posOffset>4030980</wp:posOffset>
                </wp:positionH>
                <wp:positionV relativeFrom="paragraph">
                  <wp:posOffset>3429000</wp:posOffset>
                </wp:positionV>
                <wp:extent cx="350520" cy="45719"/>
                <wp:effectExtent l="0" t="57150" r="11430" b="50165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B62AB" id="直線單箭頭接點 85" o:spid="_x0000_s1026" type="#_x0000_t32" style="position:absolute;margin-left:317.4pt;margin-top:270pt;width:27.6pt;height:3.6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" strokecolor="#eea7a9 [1311]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2A240D" wp14:editId="3EB5FFE2">
                <wp:simplePos x="0" y="0"/>
                <wp:positionH relativeFrom="column">
                  <wp:posOffset>15240</wp:posOffset>
                </wp:positionH>
                <wp:positionV relativeFrom="paragraph">
                  <wp:posOffset>2933700</wp:posOffset>
                </wp:positionV>
                <wp:extent cx="4015740" cy="899160"/>
                <wp:effectExtent l="0" t="0" r="22860" b="1524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899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9182C" id="矩形 84" o:spid="_x0000_s1026" style="position:absolute;margin-left:1.2pt;margin-top:231pt;width:316.2pt;height:70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" filled="f" strokecolor="#eea7a9 [1311]">
                <v:stroke joinstyle="round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265000" wp14:editId="43D7F41B">
                <wp:simplePos x="0" y="0"/>
                <wp:positionH relativeFrom="column">
                  <wp:posOffset>4411980</wp:posOffset>
                </wp:positionH>
                <wp:positionV relativeFrom="paragraph">
                  <wp:posOffset>2148840</wp:posOffset>
                </wp:positionV>
                <wp:extent cx="1470660" cy="762000"/>
                <wp:effectExtent l="0" t="0" r="15240" b="19050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5F157B" w:rsidRDefault="005F157B" w:rsidP="005F157B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2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5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~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29</w:t>
                            </w:r>
                            <w:proofErr w:type="gramStart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之間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proofErr w:type="gramEnd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可以買可樂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以及烏龍茶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5F157B" w:rsidRPr="00990C11" w:rsidRDefault="005F157B" w:rsidP="005F157B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65000" id="文字方塊 83" o:spid="_x0000_s1139" type="#_x0000_t202" style="position:absolute;margin-left:347.4pt;margin-top:169.2pt;width:115.8pt;height:6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" fillcolor="white [3201]" strokecolor="#00b0f0" strokeweight=".5pt">
                <v:textbox>
                  <w:txbxContent>
                    <w:p w:rsidR="005F157B" w:rsidRDefault="005F157B" w:rsidP="005F157B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2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5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~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29</w:t>
                      </w:r>
                      <w:proofErr w:type="gramStart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之間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proofErr w:type="gramEnd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可以買可樂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以及烏龍茶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5F157B" w:rsidRPr="00990C11" w:rsidRDefault="005F157B" w:rsidP="005F157B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BC7D0F" wp14:editId="30168CB4">
                <wp:simplePos x="0" y="0"/>
                <wp:positionH relativeFrom="column">
                  <wp:posOffset>4000500</wp:posOffset>
                </wp:positionH>
                <wp:positionV relativeFrom="paragraph">
                  <wp:posOffset>2414905</wp:posOffset>
                </wp:positionV>
                <wp:extent cx="350520" cy="45719"/>
                <wp:effectExtent l="0" t="57150" r="11430" b="50165"/>
                <wp:wrapNone/>
                <wp:docPr id="82" name="直線單箭頭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0F389" id="直線單箭頭接點 82" o:spid="_x0000_s1026" type="#_x0000_t32" style="position:absolute;margin-left:315pt;margin-top:190.15pt;width:27.6pt;height:3.6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" strokecolor="#00b0f0" strokeweight="1pt">
                <v:stroke endarrow="block"/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20B093" wp14:editId="3D22F9C7">
                <wp:simplePos x="0" y="0"/>
                <wp:positionH relativeFrom="column">
                  <wp:posOffset>15240</wp:posOffset>
                </wp:positionH>
                <wp:positionV relativeFrom="paragraph">
                  <wp:posOffset>1965960</wp:posOffset>
                </wp:positionV>
                <wp:extent cx="4015740" cy="899160"/>
                <wp:effectExtent l="0" t="0" r="22860" b="1524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899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01C0D" id="矩形 81" o:spid="_x0000_s1026" style="position:absolute;margin-left:1.2pt;margin-top:154.8pt;width:316.2pt;height:70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" filled="f" strokecolor="#00b0f0">
                <v:stroke joinstyle="round"/>
              </v:rect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D5233C" wp14:editId="68B56366">
                <wp:simplePos x="0" y="0"/>
                <wp:positionH relativeFrom="column">
                  <wp:posOffset>4366260</wp:posOffset>
                </wp:positionH>
                <wp:positionV relativeFrom="paragraph">
                  <wp:posOffset>1219200</wp:posOffset>
                </wp:positionV>
                <wp:extent cx="1432560" cy="541020"/>
                <wp:effectExtent l="0" t="0" r="15240" b="1143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990C11" w:rsidRDefault="00990C11" w:rsidP="00990C11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20~24</w:t>
                            </w:r>
                            <w:proofErr w:type="gramStart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之間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proofErr w:type="gramEnd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可以買可樂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990C11" w:rsidRPr="00990C11" w:rsidRDefault="00990C11" w:rsidP="00990C11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233C" id="文字方塊 79" o:spid="_x0000_s1140" type="#_x0000_t202" style="position:absolute;margin-left:343.8pt;margin-top:96pt;width:112.8pt;height:42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" fillcolor="white [3201]" strokecolor="#ffc000" strokeweight=".5pt">
                <v:textbox>
                  <w:txbxContent>
                    <w:p w:rsidR="00990C11" w:rsidRDefault="00990C11" w:rsidP="00990C11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20~24</w:t>
                      </w:r>
                      <w:proofErr w:type="gramStart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之間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proofErr w:type="gramEnd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可以買可樂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990C11" w:rsidRPr="00990C11" w:rsidRDefault="00990C11" w:rsidP="00990C11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B33F83" wp14:editId="24984DF2">
                <wp:simplePos x="0" y="0"/>
                <wp:positionH relativeFrom="column">
                  <wp:posOffset>3893820</wp:posOffset>
                </wp:positionH>
                <wp:positionV relativeFrom="paragraph">
                  <wp:posOffset>1440181</wp:posOffset>
                </wp:positionV>
                <wp:extent cx="411480" cy="45719"/>
                <wp:effectExtent l="0" t="57150" r="26670" b="50165"/>
                <wp:wrapNone/>
                <wp:docPr id="78" name="直線單箭頭接點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5B9E8" id="直線單箭頭接點 78" o:spid="_x0000_s1026" type="#_x0000_t32" style="position:absolute;margin-left:306.6pt;margin-top:113.4pt;width:32.4pt;height:3.6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" strokecolor="#fedd61 [1941]" strokeweight="1pt">
                <v:stroke endarrow="block"/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F31017" wp14:editId="64BCE74B">
                <wp:simplePos x="0" y="0"/>
                <wp:positionH relativeFrom="column">
                  <wp:posOffset>53340</wp:posOffset>
                </wp:positionH>
                <wp:positionV relativeFrom="paragraph">
                  <wp:posOffset>1013460</wp:posOffset>
                </wp:positionV>
                <wp:extent cx="3848100" cy="861060"/>
                <wp:effectExtent l="0" t="0" r="19050" b="1524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8610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09CA8" id="矩形 77" o:spid="_x0000_s1026" style="position:absolute;margin-left:4.2pt;margin-top:79.8pt;width:303pt;height:67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" filled="f" strokecolor="#fedd61 [1941]">
                <v:stroke joinstyle="round"/>
              </v:rect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021725" wp14:editId="713EAA53">
                <wp:simplePos x="0" y="0"/>
                <wp:positionH relativeFrom="column">
                  <wp:posOffset>4373880</wp:posOffset>
                </wp:positionH>
                <wp:positionV relativeFrom="paragraph">
                  <wp:posOffset>205740</wp:posOffset>
                </wp:positionV>
                <wp:extent cx="1432560" cy="541020"/>
                <wp:effectExtent l="0" t="0" r="15240" b="11430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:rsidR="00990C11" w:rsidRPr="00990C11" w:rsidRDefault="00990C11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如果投入金額小於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20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，什麼飲料都沒辦法買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1725" id="文字方塊 76" o:spid="_x0000_s1141" type="#_x0000_t202" style="position:absolute;margin-left:344.4pt;margin-top:16.2pt;width:112.8pt;height:42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" fillcolor="white [3201]" strokecolor="#d1282e [3215]" strokeweight=".5pt">
                <v:textbox>
                  <w:txbxContent>
                    <w:p w:rsidR="00990C11" w:rsidRPr="00990C11" w:rsidRDefault="00990C11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如果投入金額小於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20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，什麼飲料都沒辦法買</w:t>
                      </w:r>
                    </w:p>
                  </w:txbxContent>
                </v:textbox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1921B9" wp14:editId="3B2F7B84">
                <wp:simplePos x="0" y="0"/>
                <wp:positionH relativeFrom="column">
                  <wp:posOffset>1988820</wp:posOffset>
                </wp:positionH>
                <wp:positionV relativeFrom="paragraph">
                  <wp:posOffset>441960</wp:posOffset>
                </wp:positionV>
                <wp:extent cx="2270760" cy="45719"/>
                <wp:effectExtent l="0" t="38100" r="34290" b="88265"/>
                <wp:wrapNone/>
                <wp:docPr id="75" name="直線單箭頭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07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D5E56" id="直線單箭頭接點 75" o:spid="_x0000_s1026" type="#_x0000_t32" style="position:absolute;margin-left:156.6pt;margin-top:34.8pt;width:178.8pt;height:3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" strokecolor="#d1282e [3215]" strokeweight="1pt">
                <v:stroke endarrow="block"/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A25178" wp14:editId="191C2C42">
                <wp:simplePos x="0" y="0"/>
                <wp:positionH relativeFrom="column">
                  <wp:posOffset>45720</wp:posOffset>
                </wp:positionH>
                <wp:positionV relativeFrom="paragraph">
                  <wp:posOffset>30480</wp:posOffset>
                </wp:positionV>
                <wp:extent cx="1935480" cy="937260"/>
                <wp:effectExtent l="0" t="0" r="26670" b="1524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9372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BF6C6" id="矩形 74" o:spid="_x0000_s1026" style="position:absolute;margin-left:3.6pt;margin-top:2.4pt;width:152.4pt;height:73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" filled="f" strokecolor="#d1282e [3215]">
                <v:stroke joinstyle="round"/>
              </v:rect>
            </w:pict>
          </mc:Fallback>
        </mc:AlternateContent>
      </w:r>
      <w:r w:rsidR="00392D06">
        <w:rPr>
          <w:noProof/>
          <w:lang w:eastAsia="zh-TW"/>
        </w:rPr>
        <w:drawing>
          <wp:inline distT="0" distB="0" distL="0" distR="0" wp14:anchorId="68DA9446" wp14:editId="24773964">
            <wp:extent cx="4142263" cy="4953000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4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7B" w:rsidRDefault="00D9160E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539647E" wp14:editId="65D12F74">
                <wp:simplePos x="0" y="0"/>
                <wp:positionH relativeFrom="margin">
                  <wp:posOffset>4404360</wp:posOffset>
                </wp:positionH>
                <wp:positionV relativeFrom="paragraph">
                  <wp:posOffset>4884420</wp:posOffset>
                </wp:positionV>
                <wp:extent cx="1150620" cy="304800"/>
                <wp:effectExtent l="0" t="0" r="11430" b="19050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D9160E" w:rsidRPr="00DE1D30" w:rsidRDefault="00D9160E" w:rsidP="00D9160E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買水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的相關運算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9647E" id="文字方塊 99" o:spid="_x0000_s1142" type="#_x0000_t202" style="position:absolute;margin-left:346.8pt;margin-top:384.6pt;width:90.6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" fillcolor="white [3201]" strokecolor="#00b050" strokeweight=".5pt">
                <v:textbox>
                  <w:txbxContent>
                    <w:p w:rsidR="00D9160E" w:rsidRPr="00DE1D30" w:rsidRDefault="00D9160E" w:rsidP="00D9160E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買水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的相關運算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1674BF" wp14:editId="698983AC">
                <wp:simplePos x="0" y="0"/>
                <wp:positionH relativeFrom="column">
                  <wp:posOffset>4198620</wp:posOffset>
                </wp:positionH>
                <wp:positionV relativeFrom="paragraph">
                  <wp:posOffset>4998720</wp:posOffset>
                </wp:positionV>
                <wp:extent cx="190500" cy="45720"/>
                <wp:effectExtent l="0" t="57150" r="19050" b="49530"/>
                <wp:wrapNone/>
                <wp:docPr id="98" name="直線單箭頭接點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C4C4" id="直線單箭頭接點 98" o:spid="_x0000_s1026" type="#_x0000_t32" style="position:absolute;margin-left:330.6pt;margin-top:393.6pt;width:15pt;height:3.6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" strokecolor="#00b05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B8D57D7" wp14:editId="586FC4B2">
                <wp:simplePos x="0" y="0"/>
                <wp:positionH relativeFrom="margin">
                  <wp:posOffset>4434841</wp:posOffset>
                </wp:positionH>
                <wp:positionV relativeFrom="paragraph">
                  <wp:posOffset>2682240</wp:posOffset>
                </wp:positionV>
                <wp:extent cx="1150620" cy="304800"/>
                <wp:effectExtent l="0" t="0" r="11430" b="19050"/>
                <wp:wrapNone/>
                <wp:docPr id="96" name="文字方塊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D9160E" w:rsidRPr="00DE1D30" w:rsidRDefault="00D9160E" w:rsidP="00D9160E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買烏龍茶的相關運算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57D7" id="文字方塊 96" o:spid="_x0000_s1143" type="#_x0000_t202" style="position:absolute;margin-left:349.2pt;margin-top:211.2pt;width:90.6pt;height:24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" fillcolor="white [3201]" strokecolor="#00b0f0" strokeweight=".5pt">
                <v:textbox>
                  <w:txbxContent>
                    <w:p w:rsidR="00D9160E" w:rsidRPr="00DE1D30" w:rsidRDefault="00D9160E" w:rsidP="00D9160E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買烏龍茶的相關運算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2D9C897" wp14:editId="07F1203A">
                <wp:simplePos x="0" y="0"/>
                <wp:positionH relativeFrom="margin">
                  <wp:posOffset>510540</wp:posOffset>
                </wp:positionH>
                <wp:positionV relativeFrom="paragraph">
                  <wp:posOffset>3992880</wp:posOffset>
                </wp:positionV>
                <wp:extent cx="3680460" cy="1760220"/>
                <wp:effectExtent l="0" t="0" r="15240" b="1143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460" cy="17602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6D937" id="矩形 97" o:spid="_x0000_s1026" style="position:absolute;margin-left:40.2pt;margin-top:314.4pt;width:289.8pt;height:138.6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" filled="f" strokecolor="#00b050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86DFC9A" wp14:editId="3E808E3D">
                <wp:simplePos x="0" y="0"/>
                <wp:positionH relativeFrom="column">
                  <wp:posOffset>4213860</wp:posOffset>
                </wp:positionH>
                <wp:positionV relativeFrom="paragraph">
                  <wp:posOffset>2834640</wp:posOffset>
                </wp:positionV>
                <wp:extent cx="190500" cy="45720"/>
                <wp:effectExtent l="0" t="57150" r="19050" b="49530"/>
                <wp:wrapNone/>
                <wp:docPr id="95" name="直線單箭頭接點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C891" id="直線單箭頭接點 95" o:spid="_x0000_s1026" type="#_x0000_t32" style="position:absolute;margin-left:331.8pt;margin-top:223.2pt;width:15pt;height:3.6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" strokecolor="#00b0f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4DDA262" wp14:editId="25AB7CD8">
                <wp:simplePos x="0" y="0"/>
                <wp:positionH relativeFrom="margin">
                  <wp:posOffset>525780</wp:posOffset>
                </wp:positionH>
                <wp:positionV relativeFrom="paragraph">
                  <wp:posOffset>2103120</wp:posOffset>
                </wp:positionV>
                <wp:extent cx="3680460" cy="1760220"/>
                <wp:effectExtent l="0" t="0" r="15240" b="1143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460" cy="17602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782B" id="矩形 94" o:spid="_x0000_s1026" style="position:absolute;margin-left:41.4pt;margin-top:165.6pt;width:289.8pt;height:138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" filled="f" strokecolor="#00b0f0">
                <v:stroke joinstyle="round"/>
                <w10:wrap anchorx="margin"/>
              </v:rect>
            </w:pict>
          </mc:Fallback>
        </mc:AlternateContent>
      </w:r>
      <w:r w:rsidR="00DE1D3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E12BE2" wp14:editId="5F5D4688">
                <wp:simplePos x="0" y="0"/>
                <wp:positionH relativeFrom="column">
                  <wp:posOffset>4434840</wp:posOffset>
                </wp:positionH>
                <wp:positionV relativeFrom="paragraph">
                  <wp:posOffset>304800</wp:posOffset>
                </wp:positionV>
                <wp:extent cx="1754505" cy="1584960"/>
                <wp:effectExtent l="0" t="0" r="17145" b="15240"/>
                <wp:wrapNone/>
                <wp:docPr id="93" name="文字方塊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505" cy="158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DE1D30" w:rsidRPr="00DE1D30" w:rsidRDefault="00DE1D30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如果買家按下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S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買可樂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先檢查他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所投入金額是否足夠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如果夠的話就將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減去可樂價錢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，並且讓下一個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state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是</w:t>
                            </w:r>
                            <w:proofErr w:type="spellStart"/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charging_state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以便進行找錢的相關運算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 xml:space="preserve">; 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如果錢不夠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那按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S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就什麼都不會發生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12BE2" id="文字方塊 93" o:spid="_x0000_s1144" type="#_x0000_t202" style="position:absolute;margin-left:349.2pt;margin-top:24pt;width:138.15pt;height:124.8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" fillcolor="white [3201]" strokecolor="#ffc000" strokeweight=".5pt">
                <v:textbox>
                  <w:txbxContent>
                    <w:p w:rsidR="00DE1D30" w:rsidRPr="00DE1D30" w:rsidRDefault="00DE1D30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如果買家按下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S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買可樂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先檢查他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所投入金額是否足夠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如果夠的話就將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減去可樂價錢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，並且讓下一個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state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是</w:t>
                      </w:r>
                      <w:proofErr w:type="spellStart"/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charging_state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以便進行找錢的相關運算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 xml:space="preserve">; 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如果錢不夠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proofErr w:type="gramStart"/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那按</w:t>
                      </w:r>
                      <w:proofErr w:type="gramEnd"/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S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就什麼都不會發生</w:t>
                      </w:r>
                    </w:p>
                  </w:txbxContent>
                </v:textbox>
              </v:shape>
            </w:pict>
          </mc:Fallback>
        </mc:AlternateContent>
      </w:r>
      <w:r w:rsidR="00DE1D3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67A98C" wp14:editId="5BE0270A">
                <wp:simplePos x="0" y="0"/>
                <wp:positionH relativeFrom="column">
                  <wp:posOffset>4244340</wp:posOffset>
                </wp:positionH>
                <wp:positionV relativeFrom="paragraph">
                  <wp:posOffset>899161</wp:posOffset>
                </wp:positionV>
                <wp:extent cx="236220" cy="45719"/>
                <wp:effectExtent l="0" t="57150" r="30480" b="50165"/>
                <wp:wrapNone/>
                <wp:docPr id="92" name="直線單箭頭接點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A8C19" id="直線單箭頭接點 92" o:spid="_x0000_s1026" type="#_x0000_t32" style="position:absolute;margin-left:334.2pt;margin-top:70.8pt;width:18.6pt;height:3.6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" strokecolor="#f5c201 [3205]" strokeweight="1pt">
                <v:stroke endarrow="block"/>
              </v:shape>
            </w:pict>
          </mc:Fallback>
        </mc:AlternateContent>
      </w:r>
      <w:r w:rsidR="00DE1D3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4699E7" wp14:editId="4C8B02A4">
                <wp:simplePos x="0" y="0"/>
                <wp:positionH relativeFrom="margin">
                  <wp:posOffset>510540</wp:posOffset>
                </wp:positionH>
                <wp:positionV relativeFrom="paragraph">
                  <wp:posOffset>190500</wp:posOffset>
                </wp:positionV>
                <wp:extent cx="3733800" cy="1866900"/>
                <wp:effectExtent l="0" t="0" r="19050" b="1905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866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9950C" id="矩形 91" o:spid="_x0000_s1026" style="position:absolute;margin-left:40.2pt;margin-top:15pt;width:294pt;height:147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" filled="f" strokecolor="#f5c201 [3205]">
                <v:stroke joinstyle="round"/>
                <w10:wrap anchorx="margin"/>
              </v:rect>
            </w:pict>
          </mc:Fallback>
        </mc:AlternateContent>
      </w:r>
      <w:r w:rsidR="005F157B">
        <w:rPr>
          <w:noProof/>
          <w:lang w:eastAsia="zh-TW"/>
        </w:rPr>
        <w:drawing>
          <wp:inline distT="0" distB="0" distL="0" distR="0" wp14:anchorId="0BF1319C" wp14:editId="3F08F3F4">
            <wp:extent cx="4306238" cy="6088380"/>
            <wp:effectExtent l="0" t="0" r="0" b="762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0565" cy="60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0E" w:rsidRDefault="00D9160E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03E6B3" wp14:editId="78B64BCC">
                <wp:simplePos x="0" y="0"/>
                <wp:positionH relativeFrom="margin">
                  <wp:posOffset>4351020</wp:posOffset>
                </wp:positionH>
                <wp:positionV relativeFrom="paragraph">
                  <wp:posOffset>846455</wp:posOffset>
                </wp:positionV>
                <wp:extent cx="1150620" cy="304800"/>
                <wp:effectExtent l="0" t="0" r="11430" b="19050"/>
                <wp:wrapNone/>
                <wp:docPr id="103" name="文字方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5"/>
                          </a:solidFill>
                        </a:ln>
                      </wps:spPr>
                      <wps:txbx>
                        <w:txbxContent>
                          <w:p w:rsidR="00D9160E" w:rsidRPr="00DE1D30" w:rsidRDefault="00D9160E" w:rsidP="00D9160E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咖啡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的相關運算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3E6B3" id="文字方塊 103" o:spid="_x0000_s1145" type="#_x0000_t202" style="position:absolute;margin-left:342.6pt;margin-top:66.65pt;width:90.6pt;height:24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" fillcolor="white [3201]" strokecolor="#dc5924 [3208]" strokeweight=".5pt">
                <v:textbox>
                  <w:txbxContent>
                    <w:p w:rsidR="00D9160E" w:rsidRPr="00DE1D30" w:rsidRDefault="00D9160E" w:rsidP="00D9160E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咖啡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的相關運算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732D64" wp14:editId="4AA130AA">
                <wp:simplePos x="0" y="0"/>
                <wp:positionH relativeFrom="column">
                  <wp:posOffset>3931920</wp:posOffset>
                </wp:positionH>
                <wp:positionV relativeFrom="paragraph">
                  <wp:posOffset>1044575</wp:posOffset>
                </wp:positionV>
                <wp:extent cx="388620" cy="45719"/>
                <wp:effectExtent l="0" t="57150" r="11430" b="50165"/>
                <wp:wrapNone/>
                <wp:docPr id="102" name="直線單箭頭接點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07BEA" id="直線單箭頭接點 102" o:spid="_x0000_s1026" type="#_x0000_t32" style="position:absolute;margin-left:309.6pt;margin-top:82.25pt;width:30.6pt;height:3.6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" strokecolor="#dc5924 [3208]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219D19" wp14:editId="52948AD8">
                <wp:simplePos x="0" y="0"/>
                <wp:positionH relativeFrom="margin">
                  <wp:posOffset>60960</wp:posOffset>
                </wp:positionH>
                <wp:positionV relativeFrom="paragraph">
                  <wp:posOffset>84455</wp:posOffset>
                </wp:positionV>
                <wp:extent cx="3840480" cy="1668780"/>
                <wp:effectExtent l="0" t="0" r="26670" b="2667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16687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5DC38" id="矩形 101" o:spid="_x0000_s1026" style="position:absolute;margin-left:4.8pt;margin-top:6.65pt;width:302.4pt;height:131.4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" filled="f" strokecolor="#dc5924 [3208]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5AFE2D2E" wp14:editId="7ACDC410">
            <wp:extent cx="4030980" cy="1987103"/>
            <wp:effectExtent l="0" t="0" r="762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1489" cy="199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0E" w:rsidRDefault="00D9160E" w:rsidP="00B878C4">
      <w:pPr>
        <w:rPr>
          <w:rFonts w:eastAsia="微軟正黑體"/>
          <w:lang w:eastAsia="zh-TW"/>
        </w:rPr>
      </w:pPr>
    </w:p>
    <w:p w:rsidR="00D9160E" w:rsidRDefault="00D9160E" w:rsidP="00B878C4">
      <w:pPr>
        <w:rPr>
          <w:rFonts w:eastAsia="微軟正黑體" w:hint="eastAsia"/>
          <w:lang w:eastAsia="zh-TW"/>
        </w:rPr>
      </w:pPr>
    </w:p>
    <w:p w:rsidR="00D9160E" w:rsidRDefault="00D9160E" w:rsidP="00B878C4">
      <w:pPr>
        <w:rPr>
          <w:rFonts w:eastAsia="微軟正黑體"/>
          <w:lang w:eastAsia="zh-TW"/>
        </w:rPr>
      </w:pPr>
    </w:p>
    <w:p w:rsidR="00005D9E" w:rsidRDefault="00D9160E" w:rsidP="00B878C4">
      <w:pPr>
        <w:rPr>
          <w:rFonts w:eastAsia="微軟正黑體"/>
          <w:lang w:eastAsia="zh-TW"/>
        </w:rPr>
      </w:pPr>
      <w:proofErr w:type="spellStart"/>
      <w:r w:rsidRPr="00513C15">
        <w:rPr>
          <w:rFonts w:eastAsia="微軟正黑體"/>
          <w:color w:val="FF0000"/>
          <w:lang w:eastAsia="zh-TW"/>
        </w:rPr>
        <w:lastRenderedPageBreak/>
        <w:t>Charging_state</w:t>
      </w:r>
      <w:proofErr w:type="spellEnd"/>
      <w:r w:rsidR="009D7A6F">
        <w:rPr>
          <w:rFonts w:eastAsia="微軟正黑體" w:hint="eastAsia"/>
          <w:lang w:eastAsia="zh-TW"/>
        </w:rPr>
        <w:t>的主要任務就是</w:t>
      </w:r>
      <w:r>
        <w:rPr>
          <w:rFonts w:eastAsia="微軟正黑體" w:hint="eastAsia"/>
          <w:lang w:eastAsia="zh-TW"/>
        </w:rPr>
        <w:t>找錢</w:t>
      </w:r>
      <w:r w:rsidR="00005D9E"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但因為一秒只找一次，而</w:t>
      </w:r>
      <w:proofErr w:type="spellStart"/>
      <w:r>
        <w:rPr>
          <w:rFonts w:eastAsia="微軟正黑體" w:hint="eastAsia"/>
          <w:lang w:eastAsia="zh-TW"/>
        </w:rPr>
        <w:t>clk</w:t>
      </w:r>
      <w:proofErr w:type="spellEnd"/>
      <w:r>
        <w:rPr>
          <w:rFonts w:eastAsia="微軟正黑體" w:hint="eastAsia"/>
          <w:lang w:eastAsia="zh-TW"/>
        </w:rPr>
        <w:t>的頻率是</w:t>
      </w:r>
      <w:r>
        <w:rPr>
          <w:rFonts w:eastAsia="微軟正黑體" w:hint="eastAsia"/>
          <w:lang w:eastAsia="zh-TW"/>
        </w:rPr>
        <w:t>100MHZ</w:t>
      </w:r>
      <w:r>
        <w:rPr>
          <w:rFonts w:eastAsia="微軟正黑體" w:hint="eastAsia"/>
          <w:lang w:eastAsia="zh-TW"/>
        </w:rPr>
        <w:t>，所以我設了一個</w:t>
      </w:r>
      <w:proofErr w:type="spellStart"/>
      <w:r>
        <w:rPr>
          <w:rFonts w:eastAsia="微軟正黑體" w:hint="eastAsia"/>
          <w:lang w:eastAsia="zh-TW"/>
        </w:rPr>
        <w:t>clk_counter</w:t>
      </w:r>
      <w:proofErr w:type="spellEnd"/>
      <w:r>
        <w:rPr>
          <w:rFonts w:eastAsia="微軟正黑體" w:hint="eastAsia"/>
          <w:lang w:eastAsia="zh-TW"/>
        </w:rPr>
        <w:t>，它會在</w:t>
      </w:r>
      <w:proofErr w:type="spellStart"/>
      <w:r>
        <w:rPr>
          <w:rFonts w:eastAsia="微軟正黑體" w:hint="eastAsia"/>
          <w:lang w:eastAsia="zh-TW"/>
        </w:rPr>
        <w:t>posedge</w:t>
      </w:r>
      <w:proofErr w:type="spellEnd"/>
      <w:r>
        <w:rPr>
          <w:rFonts w:eastAsia="微軟正黑體" w:hint="eastAsia"/>
          <w:lang w:eastAsia="zh-TW"/>
        </w:rPr>
        <w:t>時加</w:t>
      </w:r>
      <w:r>
        <w:rPr>
          <w:rFonts w:eastAsia="微軟正黑體" w:hint="eastAsia"/>
          <w:lang w:eastAsia="zh-TW"/>
        </w:rPr>
        <w:t>1</w:t>
      </w:r>
      <w:r>
        <w:rPr>
          <w:rFonts w:eastAsia="微軟正黑體" w:hint="eastAsia"/>
          <w:lang w:eastAsia="zh-TW"/>
        </w:rPr>
        <w:t>，如果加到</w:t>
      </w:r>
      <w:r>
        <w:rPr>
          <w:rFonts w:eastAsia="微軟正黑體" w:hint="eastAsia"/>
          <w:lang w:eastAsia="zh-TW"/>
        </w:rPr>
        <w:t>10**8</w:t>
      </w:r>
      <w:r>
        <w:rPr>
          <w:rFonts w:eastAsia="微軟正黑體" w:hint="eastAsia"/>
          <w:lang w:eastAsia="zh-TW"/>
        </w:rPr>
        <w:t>，那就代表已經經過了一秒，</w:t>
      </w:r>
      <w:r w:rsidR="00513C15">
        <w:rPr>
          <w:rFonts w:eastAsia="微軟正黑體" w:hint="eastAsia"/>
          <w:lang w:eastAsia="zh-TW"/>
        </w:rPr>
        <w:t>此時</w:t>
      </w:r>
      <w:proofErr w:type="gramStart"/>
      <w:r w:rsidR="00513C15">
        <w:rPr>
          <w:rFonts w:eastAsia="微軟正黑體" w:hint="eastAsia"/>
          <w:lang w:eastAsia="zh-TW"/>
        </w:rPr>
        <w:t>賣販機就</w:t>
      </w:r>
      <w:proofErr w:type="gramEnd"/>
      <w:r w:rsidR="00513C15">
        <w:rPr>
          <w:rFonts w:eastAsia="微軟正黑體" w:hint="eastAsia"/>
          <w:lang w:eastAsia="zh-TW"/>
        </w:rPr>
        <w:t>會找五元出去，所剩的金額也就扣五元，如果錢找完了那就會回到</w:t>
      </w:r>
      <w:proofErr w:type="spellStart"/>
      <w:r w:rsidR="00513C15">
        <w:rPr>
          <w:rFonts w:eastAsia="微軟正黑體" w:hint="eastAsia"/>
          <w:lang w:eastAsia="zh-TW"/>
        </w:rPr>
        <w:t>reset_state</w:t>
      </w:r>
      <w:proofErr w:type="spellEnd"/>
      <w:r w:rsidR="00513C15">
        <w:rPr>
          <w:rFonts w:eastAsia="微軟正黑體" w:hint="eastAsia"/>
          <w:lang w:eastAsia="zh-TW"/>
        </w:rPr>
        <w:t>重新開始</w:t>
      </w:r>
      <w:r w:rsidR="00005D9E">
        <w:rPr>
          <w:rFonts w:eastAsia="微軟正黑體" w:hint="eastAsia"/>
          <w:lang w:eastAsia="zh-TW"/>
        </w:rPr>
        <w:t>，</w:t>
      </w:r>
      <w:r w:rsidR="00005D9E">
        <w:rPr>
          <w:rFonts w:eastAsia="微軟正黑體" w:hint="eastAsia"/>
          <w:lang w:eastAsia="zh-TW"/>
        </w:rPr>
        <w:t>code</w:t>
      </w:r>
      <w:r w:rsidR="00005D9E">
        <w:rPr>
          <w:rFonts w:eastAsia="微軟正黑體" w:hint="eastAsia"/>
          <w:lang w:eastAsia="zh-TW"/>
        </w:rPr>
        <w:t>如下圖所示</w:t>
      </w:r>
      <w:r w:rsidR="00005D9E">
        <w:rPr>
          <w:rFonts w:eastAsia="微軟正黑體" w:hint="eastAsia"/>
          <w:lang w:eastAsia="zh-TW"/>
        </w:rPr>
        <w:t>:</w:t>
      </w:r>
    </w:p>
    <w:p w:rsidR="00005D9E" w:rsidRDefault="00D9160E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53C3886" wp14:editId="1993509C">
            <wp:extent cx="3604260" cy="3233035"/>
            <wp:effectExtent l="0" t="0" r="0" b="5715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0589" cy="32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CE" w:rsidRDefault="007D7FCE" w:rsidP="00B878C4">
      <w:pPr>
        <w:rPr>
          <w:rFonts w:eastAsia="微軟正黑體"/>
          <w:lang w:eastAsia="zh-TW"/>
        </w:rPr>
      </w:pPr>
    </w:p>
    <w:p w:rsidR="007D7FCE" w:rsidRDefault="007D7FCE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fldChar w:fldCharType="begin"/>
      </w:r>
      <w:r>
        <w:rPr>
          <w:rFonts w:eastAsia="微軟正黑體"/>
          <w:lang w:eastAsia="zh-TW"/>
        </w:rPr>
        <w:instrText xml:space="preserve"> </w:instrText>
      </w:r>
      <w:r>
        <w:rPr>
          <w:rFonts w:eastAsia="微軟正黑體" w:hint="eastAsia"/>
          <w:lang w:eastAsia="zh-TW"/>
        </w:rPr>
        <w:instrText>eq \o\ac(</w:instrText>
      </w:r>
      <w:r>
        <w:rPr>
          <w:rFonts w:eastAsia="微軟正黑體" w:hint="eastAsia"/>
          <w:lang w:eastAsia="zh-TW"/>
        </w:rPr>
        <w:instrText>○</w:instrText>
      </w:r>
      <w:r>
        <w:rPr>
          <w:rFonts w:eastAsia="微軟正黑體" w:hint="eastAsia"/>
          <w:lang w:eastAsia="zh-TW"/>
        </w:rPr>
        <w:instrText>,</w:instrText>
      </w:r>
      <w:r w:rsidRPr="007D7FCE">
        <w:rPr>
          <w:rFonts w:ascii="Arial" w:eastAsia="微軟正黑體" w:hint="eastAsia"/>
          <w:position w:val="3"/>
          <w:sz w:val="15"/>
          <w:lang w:eastAsia="zh-TW"/>
        </w:rPr>
        <w:instrText>4</w:instrText>
      </w:r>
      <w:r>
        <w:rPr>
          <w:rFonts w:eastAsia="微軟正黑體" w:hint="eastAsia"/>
          <w:lang w:eastAsia="zh-TW"/>
        </w:rPr>
        <w:instrText>)</w:instrText>
      </w:r>
      <w:r>
        <w:rPr>
          <w:rFonts w:eastAsia="微軟正黑體"/>
          <w:lang w:eastAsia="zh-TW"/>
        </w:rPr>
        <w:fldChar w:fldCharType="end"/>
      </w:r>
    </w:p>
    <w:p w:rsidR="00153BB2" w:rsidRDefault="007D7FCE" w:rsidP="00513C15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這個部分主要是處理如何將</w:t>
      </w:r>
      <w:r w:rsidR="00513C15">
        <w:rPr>
          <w:rFonts w:eastAsia="微軟正黑體" w:hint="eastAsia"/>
          <w:lang w:eastAsia="zh-TW"/>
        </w:rPr>
        <w:t>買家所投入的金額以及</w:t>
      </w:r>
      <w:r w:rsidR="00513C15">
        <w:rPr>
          <w:rFonts w:eastAsia="微軟正黑體" w:hint="eastAsia"/>
          <w:lang w:eastAsia="zh-TW"/>
        </w:rPr>
        <w:t>coffee</w:t>
      </w:r>
      <w:r w:rsidR="00513C15">
        <w:rPr>
          <w:rFonts w:eastAsia="微軟正黑體" w:hint="eastAsia"/>
          <w:lang w:eastAsia="zh-TW"/>
        </w:rPr>
        <w:t>、</w:t>
      </w:r>
      <w:r w:rsidR="00513C15">
        <w:rPr>
          <w:rFonts w:eastAsia="微軟正黑體" w:hint="eastAsia"/>
          <w:lang w:eastAsia="zh-TW"/>
        </w:rPr>
        <w:t>coke</w:t>
      </w:r>
      <w:r w:rsidR="00513C15">
        <w:rPr>
          <w:rFonts w:eastAsia="微軟正黑體" w:hint="eastAsia"/>
          <w:lang w:eastAsia="zh-TW"/>
        </w:rPr>
        <w:t>、</w:t>
      </w:r>
      <w:r w:rsidR="00513C15">
        <w:rPr>
          <w:rFonts w:eastAsia="微軟正黑體" w:hint="eastAsia"/>
          <w:lang w:eastAsia="zh-TW"/>
        </w:rPr>
        <w:t>oolong</w:t>
      </w:r>
      <w:r w:rsidR="00513C15">
        <w:rPr>
          <w:rFonts w:eastAsia="微軟正黑體" w:hint="eastAsia"/>
          <w:lang w:eastAsia="zh-TW"/>
        </w:rPr>
        <w:t>、</w:t>
      </w:r>
      <w:r w:rsidR="00513C15">
        <w:rPr>
          <w:rFonts w:eastAsia="微軟正黑體" w:hint="eastAsia"/>
          <w:lang w:eastAsia="zh-TW"/>
        </w:rPr>
        <w:t>water</w:t>
      </w:r>
      <w:r w:rsidR="00513C15">
        <w:rPr>
          <w:rFonts w:eastAsia="微軟正黑體" w:hint="eastAsia"/>
          <w:lang w:eastAsia="zh-TW"/>
        </w:rPr>
        <w:t>四個</w:t>
      </w:r>
      <w:r w:rsidR="00513C15">
        <w:rPr>
          <w:rFonts w:eastAsia="微軟正黑體" w:hint="eastAsia"/>
          <w:lang w:eastAsia="zh-TW"/>
        </w:rPr>
        <w:t>LED</w:t>
      </w:r>
      <w:r w:rsidR="00513C15">
        <w:rPr>
          <w:rFonts w:eastAsia="微軟正黑體" w:hint="eastAsia"/>
          <w:lang w:eastAsia="zh-TW"/>
        </w:rPr>
        <w:t>燈正確的顯示在</w:t>
      </w:r>
      <w:r w:rsidR="00513C15">
        <w:rPr>
          <w:rFonts w:eastAsia="微軟正黑體" w:hint="eastAsia"/>
          <w:lang w:eastAsia="zh-TW"/>
        </w:rPr>
        <w:t>FPGA</w:t>
      </w:r>
      <w:r>
        <w:rPr>
          <w:rFonts w:eastAsia="微軟正黑體" w:hint="eastAsia"/>
          <w:lang w:eastAsia="zh-TW"/>
        </w:rPr>
        <w:t>上，</w:t>
      </w:r>
    </w:p>
    <w:p w:rsidR="00513C15" w:rsidRDefault="00513C15" w:rsidP="00513C15">
      <w:pPr>
        <w:widowControl w:val="0"/>
        <w:spacing w:after="0" w:line="240" w:lineRule="auto"/>
        <w:ind w:rightChars="-24" w:right="-53"/>
        <w:rPr>
          <w:rFonts w:eastAsia="微軟正黑體" w:hint="eastAsia"/>
          <w:lang w:eastAsia="zh-TW"/>
        </w:rPr>
      </w:pPr>
    </w:p>
    <w:p w:rsidR="00153BB2" w:rsidRDefault="00153BB2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B230DD" w:rsidRDefault="00B230DD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B230DD" w:rsidRDefault="00B230DD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B230DD" w:rsidRDefault="00B230DD" w:rsidP="006D6BE7">
      <w:pPr>
        <w:widowControl w:val="0"/>
        <w:spacing w:after="0" w:line="240" w:lineRule="auto"/>
        <w:ind w:rightChars="-24" w:right="-53"/>
        <w:rPr>
          <w:rFonts w:eastAsia="微軟正黑體" w:hint="eastAsia"/>
          <w:lang w:eastAsia="zh-TW"/>
        </w:rPr>
      </w:pPr>
    </w:p>
    <w:p w:rsidR="00153BB2" w:rsidRPr="003610ED" w:rsidRDefault="00153BB2" w:rsidP="00153BB2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心得</w:t>
      </w:r>
      <w:r>
        <w:rPr>
          <w:rFonts w:ascii="微軟正黑體" w:eastAsia="微軟正黑體" w:hAnsi="微軟正黑體" w:hint="eastAsia"/>
          <w:sz w:val="24"/>
          <w:lang w:eastAsia="zh-TW"/>
        </w:rPr>
        <w:t>(BY郭家瑋)</w:t>
      </w:r>
    </w:p>
    <w:p w:rsidR="00CB37F2" w:rsidRPr="00B230DD" w:rsidRDefault="00B230DD" w:rsidP="00AE2F92">
      <w:pPr>
        <w:ind w:firstLine="480"/>
        <w:rPr>
          <w:rFonts w:ascii="微軟正黑體" w:eastAsia="微軟正黑體" w:hAnsi="微軟正黑體"/>
          <w:lang w:eastAsia="zh-TW"/>
        </w:rPr>
      </w:pPr>
      <w:r w:rsidRPr="00B230DD">
        <w:rPr>
          <w:rFonts w:ascii="微軟正黑體" w:eastAsia="微軟正黑體" w:hAnsi="微軟正黑體" w:hint="eastAsia"/>
          <w:lang w:eastAsia="zh-TW"/>
        </w:rPr>
        <w:t>這次lab的pattern檢測不是很難，主要就是FSM。紅綠燈的問題也不算難，主要就是要應用factored FSM，否則會跑出一堆state。這次lab</w:t>
      </w:r>
      <w:proofErr w:type="gramStart"/>
      <w:r w:rsidRPr="00B230DD">
        <w:rPr>
          <w:rFonts w:ascii="微軟正黑體" w:eastAsia="微軟正黑體" w:hAnsi="微軟正黑體" w:hint="eastAsia"/>
          <w:lang w:eastAsia="zh-TW"/>
        </w:rPr>
        <w:t>學系到比較</w:t>
      </w:r>
      <w:proofErr w:type="gramEnd"/>
      <w:r w:rsidRPr="00B230DD">
        <w:rPr>
          <w:rFonts w:ascii="微軟正黑體" w:eastAsia="微軟正黑體" w:hAnsi="微軟正黑體" w:hint="eastAsia"/>
          <w:lang w:eastAsia="zh-TW"/>
        </w:rPr>
        <w:t>多的主要在basic，學會了如何裝鍵盤與喇叭，雖然蠻複雜的，debug也因module眾多而困難，但聲音跑出來非常有成就感。</w:t>
      </w:r>
    </w:p>
    <w:p w:rsidR="00B230DD" w:rsidRDefault="00B230DD" w:rsidP="00AE2F92">
      <w:pPr>
        <w:ind w:firstLine="480"/>
        <w:rPr>
          <w:rFonts w:ascii="微軟正黑體" w:eastAsia="微軟正黑體" w:hAnsi="微軟正黑體"/>
          <w:sz w:val="24"/>
          <w:lang w:eastAsia="zh-TW"/>
        </w:rPr>
      </w:pPr>
    </w:p>
    <w:p w:rsidR="00B230DD" w:rsidRDefault="00B230DD" w:rsidP="00AE2F92">
      <w:pPr>
        <w:ind w:firstLine="480"/>
        <w:rPr>
          <w:rFonts w:ascii="微軟正黑體" w:eastAsia="微軟正黑體" w:hAnsi="微軟正黑體"/>
          <w:sz w:val="24"/>
          <w:lang w:eastAsia="zh-TW"/>
        </w:rPr>
      </w:pPr>
    </w:p>
    <w:p w:rsidR="00B230DD" w:rsidRPr="00B230DD" w:rsidRDefault="00B230DD" w:rsidP="00B230DD">
      <w:pPr>
        <w:rPr>
          <w:rFonts w:ascii="微軟正黑體" w:eastAsia="微軟正黑體" w:hAnsi="微軟正黑體" w:hint="eastAsia"/>
          <w:sz w:val="24"/>
          <w:lang w:eastAsia="zh-TW"/>
        </w:rPr>
      </w:pPr>
    </w:p>
    <w:p w:rsidR="00B878C4" w:rsidRPr="00AF4188" w:rsidRDefault="00153BB2" w:rsidP="00AF4188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lastRenderedPageBreak/>
        <w:t>心得</w:t>
      </w:r>
      <w:r>
        <w:rPr>
          <w:rFonts w:ascii="微軟正黑體" w:eastAsia="微軟正黑體" w:hAnsi="微軟正黑體" w:hint="eastAsia"/>
          <w:sz w:val="24"/>
          <w:lang w:eastAsia="zh-TW"/>
        </w:rPr>
        <w:t>(BY黎佑廷)</w:t>
      </w:r>
    </w:p>
    <w:p w:rsidR="00492E3A" w:rsidRPr="00B230DD" w:rsidRDefault="00153BB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lang w:eastAsia="zh-TW"/>
        </w:rPr>
      </w:pPr>
      <w:r w:rsidRPr="00B230DD">
        <w:rPr>
          <w:rFonts w:ascii="微軟正黑體" w:eastAsia="微軟正黑體" w:hAnsi="微軟正黑體" w:hint="eastAsia"/>
          <w:lang w:eastAsia="zh-TW"/>
        </w:rPr>
        <w:t>我覺得這次lab的第一題不難，</w:t>
      </w:r>
      <w:r w:rsidR="00492E3A" w:rsidRPr="00B230DD">
        <w:rPr>
          <w:rFonts w:ascii="微軟正黑體" w:eastAsia="微軟正黑體" w:hAnsi="微軟正黑體" w:hint="eastAsia"/>
          <w:lang w:eastAsia="zh-TW"/>
        </w:rPr>
        <w:t>跟lab4的第一題很相似</w:t>
      </w:r>
      <w:r w:rsidRPr="00B230DD">
        <w:rPr>
          <w:rFonts w:ascii="微軟正黑體" w:eastAsia="微軟正黑體" w:hAnsi="微軟正黑體" w:hint="eastAsia"/>
          <w:lang w:eastAsia="zh-TW"/>
        </w:rPr>
        <w:t>，所以寫起來比較沒那麼陌生，</w:t>
      </w:r>
      <w:r w:rsidR="00492E3A" w:rsidRPr="00B230DD">
        <w:rPr>
          <w:rFonts w:ascii="微軟正黑體" w:eastAsia="微軟正黑體" w:hAnsi="微軟正黑體" w:hint="eastAsia"/>
          <w:lang w:eastAsia="zh-TW"/>
        </w:rPr>
        <w:t>但debug花了許多的時間，因為當時也在想圖片裡的問題:</w:t>
      </w:r>
    </w:p>
    <w:p w:rsidR="00492E3A" w:rsidRPr="00B230DD" w:rsidRDefault="00492E3A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lang w:eastAsia="zh-TW"/>
        </w:rPr>
      </w:pPr>
      <w:r w:rsidRPr="00B230DD">
        <w:rPr>
          <w:noProof/>
          <w:sz w:val="20"/>
          <w:lang w:eastAsia="zh-TW"/>
        </w:rPr>
        <w:drawing>
          <wp:inline distT="0" distB="0" distL="0" distR="0" wp14:anchorId="10BE194F" wp14:editId="67DDA5D7">
            <wp:extent cx="5232998" cy="240792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0044" cy="24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92" w:rsidRPr="00B230DD" w:rsidRDefault="00492E3A" w:rsidP="00492E3A">
      <w:pPr>
        <w:widowControl w:val="0"/>
        <w:spacing w:after="0" w:line="240" w:lineRule="auto"/>
        <w:ind w:rightChars="-24" w:right="-53"/>
        <w:rPr>
          <w:rFonts w:ascii="微軟正黑體" w:eastAsia="微軟正黑體" w:hAnsi="微軟正黑體"/>
          <w:lang w:eastAsia="zh-TW"/>
        </w:rPr>
      </w:pPr>
      <w:r w:rsidRPr="00B230DD">
        <w:rPr>
          <w:rFonts w:ascii="微軟正黑體" w:eastAsia="微軟正黑體" w:hAnsi="微軟正黑體" w:hint="eastAsia"/>
          <w:lang w:eastAsia="zh-TW"/>
        </w:rPr>
        <w:t>想了很久覺得很奇怪，後來去</w:t>
      </w:r>
      <w:proofErr w:type="spellStart"/>
      <w:r w:rsidRPr="00B230DD">
        <w:rPr>
          <w:rFonts w:ascii="微軟正黑體" w:eastAsia="微軟正黑體" w:hAnsi="微軟正黑體" w:hint="eastAsia"/>
          <w:lang w:eastAsia="zh-TW"/>
        </w:rPr>
        <w:t>ilms</w:t>
      </w:r>
      <w:proofErr w:type="spellEnd"/>
      <w:r w:rsidRPr="00B230DD">
        <w:rPr>
          <w:rFonts w:ascii="微軟正黑體" w:eastAsia="微軟正黑體" w:hAnsi="微軟正黑體" w:hint="eastAsia"/>
          <w:lang w:eastAsia="zh-TW"/>
        </w:rPr>
        <w:t>上看時發現有人問了一樣的問題，下次在打之前應該先看看討論區才不會花太多時間debug，</w:t>
      </w:r>
      <w:r w:rsidR="00153BB2" w:rsidRPr="00B230DD">
        <w:rPr>
          <w:rFonts w:ascii="微軟正黑體" w:eastAsia="微軟正黑體" w:hAnsi="微軟正黑體" w:hint="eastAsia"/>
          <w:lang w:eastAsia="zh-TW"/>
        </w:rPr>
        <w:t>至於</w:t>
      </w:r>
      <w:r w:rsidRPr="00B230DD">
        <w:rPr>
          <w:rFonts w:ascii="微軟正黑體" w:eastAsia="微軟正黑體" w:hAnsi="微軟正黑體" w:hint="eastAsia"/>
          <w:lang w:eastAsia="zh-TW"/>
        </w:rPr>
        <w:t>，</w:t>
      </w:r>
      <w:proofErr w:type="spellStart"/>
      <w:r w:rsidR="00153BB2" w:rsidRPr="00B230DD">
        <w:rPr>
          <w:rFonts w:ascii="微軟正黑體" w:eastAsia="微軟正黑體" w:hAnsi="微軟正黑體" w:hint="eastAsia"/>
          <w:lang w:eastAsia="zh-TW"/>
        </w:rPr>
        <w:t>fpga</w:t>
      </w:r>
      <w:proofErr w:type="spellEnd"/>
      <w:r w:rsidR="00153BB2" w:rsidRPr="00B230DD">
        <w:rPr>
          <w:rFonts w:ascii="微軟正黑體" w:eastAsia="微軟正黑體" w:hAnsi="微軟正黑體" w:hint="eastAsia"/>
          <w:lang w:eastAsia="zh-TW"/>
        </w:rPr>
        <w:t>的部分，</w:t>
      </w:r>
      <w:r w:rsidRPr="00B230DD">
        <w:rPr>
          <w:rFonts w:ascii="微軟正黑體" w:eastAsia="微軟正黑體" w:hAnsi="微軟正黑體" w:hint="eastAsia"/>
          <w:lang w:eastAsia="zh-TW"/>
        </w:rPr>
        <w:t>由於對鍵盤的使用還不太熟悉，所以花了很多時間debug。</w:t>
      </w:r>
      <w:r w:rsidRPr="00B230DD">
        <w:rPr>
          <w:rFonts w:ascii="微軟正黑體" w:eastAsia="微軟正黑體" w:hAnsi="微軟正黑體"/>
          <w:lang w:eastAsia="zh-TW"/>
        </w:rPr>
        <w:t xml:space="preserve"> </w:t>
      </w:r>
    </w:p>
    <w:p w:rsidR="00AE2F92" w:rsidRPr="00B230DD" w:rsidRDefault="00AE2F9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lang w:eastAsia="zh-TW"/>
        </w:rPr>
      </w:pPr>
    </w:p>
    <w:p w:rsidR="00AE2F92" w:rsidRPr="00AE2F92" w:rsidRDefault="00AE2F9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sz w:val="24"/>
          <w:lang w:eastAsia="zh-TW"/>
        </w:rPr>
      </w:pPr>
    </w:p>
    <w:p w:rsidR="00D85570" w:rsidRPr="00D85570" w:rsidRDefault="00D85570" w:rsidP="00F30B2A">
      <w:pPr>
        <w:rPr>
          <w:rFonts w:eastAsia="微軟正黑體"/>
          <w:b/>
          <w:sz w:val="28"/>
          <w:lang w:eastAsia="zh-TW"/>
        </w:rPr>
      </w:pPr>
      <w:r w:rsidRPr="00D85570">
        <w:rPr>
          <w:rFonts w:eastAsia="微軟正黑體" w:hint="eastAsia"/>
          <w:b/>
          <w:sz w:val="28"/>
          <w:lang w:eastAsia="zh-TW"/>
        </w:rPr>
        <w:t>成員</w:t>
      </w:r>
      <w:r w:rsidRPr="00D85570">
        <w:rPr>
          <w:rFonts w:eastAsia="微軟正黑體" w:hint="eastAsia"/>
          <w:b/>
          <w:sz w:val="28"/>
          <w:lang w:eastAsia="zh-TW"/>
        </w:rPr>
        <w:t>:</w:t>
      </w:r>
    </w:p>
    <w:p w:rsidR="00AE2F92" w:rsidRPr="004E4F6F" w:rsidRDefault="00D85570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黎佑廷: 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1</w:t>
      </w:r>
      <w:r w:rsidR="00AE2F92">
        <w:rPr>
          <w:rFonts w:ascii="微軟正黑體" w:eastAsia="微軟正黑體" w:hAnsi="微軟正黑體" w:hint="eastAsia"/>
          <w:lang w:eastAsia="zh-TW"/>
        </w:rPr>
        <w:t>題以及</w:t>
      </w:r>
      <w:proofErr w:type="spellStart"/>
      <w:r w:rsidR="00AE2F92">
        <w:rPr>
          <w:rFonts w:ascii="微軟正黑體" w:eastAsia="微軟正黑體" w:hAnsi="微軟正黑體" w:hint="eastAsia"/>
          <w:lang w:eastAsia="zh-TW"/>
        </w:rPr>
        <w:t>fpga</w:t>
      </w:r>
      <w:proofErr w:type="spellEnd"/>
    </w:p>
    <w:p w:rsidR="0021288E" w:rsidRPr="004E4F6F" w:rsidRDefault="004013C5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郭家瑋</w:t>
      </w:r>
      <w:r w:rsidR="0021288E" w:rsidRPr="004E4F6F">
        <w:rPr>
          <w:rFonts w:ascii="微軟正黑體" w:eastAsia="微軟正黑體" w:hAnsi="微軟正黑體" w:hint="eastAsia"/>
          <w:lang w:eastAsia="zh-TW"/>
        </w:rPr>
        <w:t>:</w:t>
      </w:r>
      <w:r w:rsidR="00243C38" w:rsidRPr="004E4F6F">
        <w:rPr>
          <w:rFonts w:ascii="微軟正黑體" w:eastAsia="微軟正黑體" w:hAnsi="微軟正黑體"/>
          <w:lang w:eastAsia="zh-TW"/>
        </w:rPr>
        <w:t xml:space="preserve"> </w:t>
      </w:r>
      <w:r w:rsidR="0021288E" w:rsidRPr="004E4F6F">
        <w:rPr>
          <w:rFonts w:ascii="微軟正黑體" w:eastAsia="微軟正黑體" w:hAnsi="微軟正黑體" w:hint="eastAsia"/>
          <w:lang w:eastAsia="zh-TW"/>
        </w:rPr>
        <w:t>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2</w:t>
      </w:r>
      <w:r w:rsidR="006D6BE7">
        <w:rPr>
          <w:rFonts w:ascii="微軟正黑體" w:eastAsia="微軟正黑體" w:hAnsi="微軟正黑體" w:hint="eastAsia"/>
          <w:lang w:eastAsia="zh-TW"/>
        </w:rPr>
        <w:t>題以及</w:t>
      </w:r>
      <w:r w:rsidR="00B230DD">
        <w:rPr>
          <w:rFonts w:ascii="微軟正黑體" w:eastAsia="微軟正黑體" w:hAnsi="微軟正黑體" w:hint="eastAsia"/>
          <w:lang w:eastAsia="zh-TW"/>
        </w:rPr>
        <w:t>第3題</w:t>
      </w:r>
    </w:p>
    <w:sectPr w:rsidR="0021288E" w:rsidRPr="004E4F6F" w:rsidSect="00C30E6F">
      <w:footerReference w:type="default" r:id="rId40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658" w:rsidRDefault="009D4658">
      <w:pPr>
        <w:spacing w:after="0" w:line="240" w:lineRule="auto"/>
      </w:pPr>
      <w:r>
        <w:separator/>
      </w:r>
    </w:p>
  </w:endnote>
  <w:endnote w:type="continuationSeparator" w:id="0">
    <w:p w:rsidR="009D4658" w:rsidRDefault="009D4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C11" w:rsidRDefault="00990C11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0C11" w:rsidRDefault="00990C11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46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990C11" w:rsidRDefault="00990C11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0C11" w:rsidRDefault="00990C11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4A2407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19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147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990C11" w:rsidRDefault="00990C11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4A2407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19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0EB03F9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538B0EE4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6F97B26C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658" w:rsidRDefault="009D4658">
      <w:pPr>
        <w:spacing w:after="0" w:line="240" w:lineRule="auto"/>
      </w:pPr>
      <w:r>
        <w:separator/>
      </w:r>
    </w:p>
  </w:footnote>
  <w:footnote w:type="continuationSeparator" w:id="0">
    <w:p w:rsidR="009D4658" w:rsidRDefault="009D4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04936"/>
    <w:multiLevelType w:val="hybridMultilevel"/>
    <w:tmpl w:val="7D022E92"/>
    <w:lvl w:ilvl="0" w:tplc="CC345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3A65F6"/>
    <w:multiLevelType w:val="hybridMultilevel"/>
    <w:tmpl w:val="32EAAAC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5D15106"/>
    <w:multiLevelType w:val="hybridMultilevel"/>
    <w:tmpl w:val="363266E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F481AD1"/>
    <w:multiLevelType w:val="hybridMultilevel"/>
    <w:tmpl w:val="6C9AED22"/>
    <w:lvl w:ilvl="0" w:tplc="694AD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A7A6C"/>
    <w:multiLevelType w:val="hybridMultilevel"/>
    <w:tmpl w:val="B9D003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EC14137"/>
    <w:multiLevelType w:val="hybridMultilevel"/>
    <w:tmpl w:val="C1206554"/>
    <w:lvl w:ilvl="0" w:tplc="F01C095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67"/>
    <w:rsid w:val="000005AB"/>
    <w:rsid w:val="00005D9E"/>
    <w:rsid w:val="00034D4C"/>
    <w:rsid w:val="00072589"/>
    <w:rsid w:val="00090057"/>
    <w:rsid w:val="000E4C85"/>
    <w:rsid w:val="000F1BB1"/>
    <w:rsid w:val="000F29B4"/>
    <w:rsid w:val="000F7732"/>
    <w:rsid w:val="00106AB2"/>
    <w:rsid w:val="00110210"/>
    <w:rsid w:val="00134401"/>
    <w:rsid w:val="00147687"/>
    <w:rsid w:val="00153BB2"/>
    <w:rsid w:val="001669AF"/>
    <w:rsid w:val="00175454"/>
    <w:rsid w:val="00187907"/>
    <w:rsid w:val="001A12BB"/>
    <w:rsid w:val="001A2794"/>
    <w:rsid w:val="0021288E"/>
    <w:rsid w:val="00213A84"/>
    <w:rsid w:val="00234FEE"/>
    <w:rsid w:val="00243C38"/>
    <w:rsid w:val="002473B6"/>
    <w:rsid w:val="002548A4"/>
    <w:rsid w:val="002551CB"/>
    <w:rsid w:val="002A1F2F"/>
    <w:rsid w:val="002D09C0"/>
    <w:rsid w:val="00303FCB"/>
    <w:rsid w:val="00325767"/>
    <w:rsid w:val="00333EEF"/>
    <w:rsid w:val="003500B3"/>
    <w:rsid w:val="003610ED"/>
    <w:rsid w:val="00372F27"/>
    <w:rsid w:val="00392D06"/>
    <w:rsid w:val="003C35CE"/>
    <w:rsid w:val="003C4A3A"/>
    <w:rsid w:val="003E29EB"/>
    <w:rsid w:val="003E6F05"/>
    <w:rsid w:val="004013C5"/>
    <w:rsid w:val="00412653"/>
    <w:rsid w:val="00425839"/>
    <w:rsid w:val="004612DD"/>
    <w:rsid w:val="00461FED"/>
    <w:rsid w:val="00471F91"/>
    <w:rsid w:val="00484556"/>
    <w:rsid w:val="00492E3A"/>
    <w:rsid w:val="00493242"/>
    <w:rsid w:val="00493A7C"/>
    <w:rsid w:val="004A2407"/>
    <w:rsid w:val="004A6777"/>
    <w:rsid w:val="004D745F"/>
    <w:rsid w:val="004E4F6F"/>
    <w:rsid w:val="00513C15"/>
    <w:rsid w:val="0053032D"/>
    <w:rsid w:val="0054441E"/>
    <w:rsid w:val="00547185"/>
    <w:rsid w:val="00547DAD"/>
    <w:rsid w:val="005604E2"/>
    <w:rsid w:val="005800CC"/>
    <w:rsid w:val="00582754"/>
    <w:rsid w:val="005847DD"/>
    <w:rsid w:val="005869BE"/>
    <w:rsid w:val="005955A1"/>
    <w:rsid w:val="00597BF8"/>
    <w:rsid w:val="005B0B9D"/>
    <w:rsid w:val="005C399E"/>
    <w:rsid w:val="005F157B"/>
    <w:rsid w:val="00655B32"/>
    <w:rsid w:val="00693869"/>
    <w:rsid w:val="006A277E"/>
    <w:rsid w:val="006B1A9B"/>
    <w:rsid w:val="006B5F15"/>
    <w:rsid w:val="006D6BE7"/>
    <w:rsid w:val="00713061"/>
    <w:rsid w:val="00723A72"/>
    <w:rsid w:val="007269D7"/>
    <w:rsid w:val="00735AD7"/>
    <w:rsid w:val="00742A1B"/>
    <w:rsid w:val="00775688"/>
    <w:rsid w:val="007A1959"/>
    <w:rsid w:val="007A6DF4"/>
    <w:rsid w:val="007C68CB"/>
    <w:rsid w:val="007D7FCE"/>
    <w:rsid w:val="007F0FB5"/>
    <w:rsid w:val="008315F5"/>
    <w:rsid w:val="00840995"/>
    <w:rsid w:val="0085074D"/>
    <w:rsid w:val="00874B48"/>
    <w:rsid w:val="008C52AC"/>
    <w:rsid w:val="008C6650"/>
    <w:rsid w:val="008E3AEA"/>
    <w:rsid w:val="008E4FB1"/>
    <w:rsid w:val="008E52EF"/>
    <w:rsid w:val="009411DB"/>
    <w:rsid w:val="00943367"/>
    <w:rsid w:val="00951BCF"/>
    <w:rsid w:val="0095550B"/>
    <w:rsid w:val="009642BC"/>
    <w:rsid w:val="0097721E"/>
    <w:rsid w:val="00990C11"/>
    <w:rsid w:val="009D4658"/>
    <w:rsid w:val="009D7A6F"/>
    <w:rsid w:val="009E56C9"/>
    <w:rsid w:val="00A17812"/>
    <w:rsid w:val="00A2131F"/>
    <w:rsid w:val="00A44C2E"/>
    <w:rsid w:val="00A50413"/>
    <w:rsid w:val="00AB0997"/>
    <w:rsid w:val="00AB41D5"/>
    <w:rsid w:val="00AD72F3"/>
    <w:rsid w:val="00AE2F92"/>
    <w:rsid w:val="00AF4188"/>
    <w:rsid w:val="00AF6818"/>
    <w:rsid w:val="00B03311"/>
    <w:rsid w:val="00B14057"/>
    <w:rsid w:val="00B17B0E"/>
    <w:rsid w:val="00B230DD"/>
    <w:rsid w:val="00B23BA8"/>
    <w:rsid w:val="00B4064C"/>
    <w:rsid w:val="00B4546A"/>
    <w:rsid w:val="00B53F78"/>
    <w:rsid w:val="00B60050"/>
    <w:rsid w:val="00B878C4"/>
    <w:rsid w:val="00BA4F95"/>
    <w:rsid w:val="00BD0356"/>
    <w:rsid w:val="00BD1010"/>
    <w:rsid w:val="00BE5B93"/>
    <w:rsid w:val="00C013A5"/>
    <w:rsid w:val="00C02E35"/>
    <w:rsid w:val="00C1190F"/>
    <w:rsid w:val="00C25FF8"/>
    <w:rsid w:val="00C27F17"/>
    <w:rsid w:val="00C30E6F"/>
    <w:rsid w:val="00C44C6B"/>
    <w:rsid w:val="00C6475A"/>
    <w:rsid w:val="00C8798D"/>
    <w:rsid w:val="00CB33AD"/>
    <w:rsid w:val="00CB37F2"/>
    <w:rsid w:val="00CB6418"/>
    <w:rsid w:val="00CF6975"/>
    <w:rsid w:val="00D0731C"/>
    <w:rsid w:val="00D20BC3"/>
    <w:rsid w:val="00D3084B"/>
    <w:rsid w:val="00D416D3"/>
    <w:rsid w:val="00D41A0B"/>
    <w:rsid w:val="00D47EDA"/>
    <w:rsid w:val="00D85570"/>
    <w:rsid w:val="00D9160E"/>
    <w:rsid w:val="00D93C3C"/>
    <w:rsid w:val="00DC17C9"/>
    <w:rsid w:val="00DD4F08"/>
    <w:rsid w:val="00DE1D30"/>
    <w:rsid w:val="00DE71CA"/>
    <w:rsid w:val="00E03327"/>
    <w:rsid w:val="00E04A16"/>
    <w:rsid w:val="00E07493"/>
    <w:rsid w:val="00E146FC"/>
    <w:rsid w:val="00E2220C"/>
    <w:rsid w:val="00E23A43"/>
    <w:rsid w:val="00E52047"/>
    <w:rsid w:val="00E84294"/>
    <w:rsid w:val="00E91992"/>
    <w:rsid w:val="00EA7F0B"/>
    <w:rsid w:val="00EB53E2"/>
    <w:rsid w:val="00ED7103"/>
    <w:rsid w:val="00EF156D"/>
    <w:rsid w:val="00F10A52"/>
    <w:rsid w:val="00F17CFB"/>
    <w:rsid w:val="00F221FB"/>
    <w:rsid w:val="00F30B2A"/>
    <w:rsid w:val="00F44325"/>
    <w:rsid w:val="00F53CB0"/>
    <w:rsid w:val="00F55513"/>
    <w:rsid w:val="00F9259F"/>
    <w:rsid w:val="00FB46C1"/>
    <w:rsid w:val="00FC3510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013B7B"/>
  <w15:docId w15:val="{35A91558-FE46-4116-AC1F-B7C40F36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325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3257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C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band1Vert">
      <w:tblPr/>
      <w:tcPr>
        <w:shd w:val="clear" w:color="auto" w:fill="FEE895" w:themeFill="accent2" w:themeFillTint="66"/>
      </w:tcPr>
    </w:tblStylePr>
    <w:tblStylePr w:type="band1Horz">
      <w:tblPr/>
      <w:tcPr>
        <w:shd w:val="clear" w:color="auto" w:fill="FEE895" w:themeFill="accent2" w:themeFillTint="66"/>
      </w:tcPr>
    </w:tblStylePr>
  </w:style>
  <w:style w:type="table" w:styleId="4-2">
    <w:name w:val="List Table 4 Accent 2"/>
    <w:basedOn w:val="a1"/>
    <w:uiPriority w:val="49"/>
    <w:rsid w:val="00F30B2A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EDD6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4-20">
    <w:name w:val="Grid Table 4 Accent 2"/>
    <w:basedOn w:val="a1"/>
    <w:uiPriority w:val="49"/>
    <w:rsid w:val="00E07493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  <w:insideV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3-2">
    <w:name w:val="List Table 3 Accent 2"/>
    <w:basedOn w:val="a1"/>
    <w:uiPriority w:val="48"/>
    <w:rsid w:val="00723A72"/>
    <w:pPr>
      <w:spacing w:after="0" w:line="240" w:lineRule="auto"/>
    </w:pPr>
    <w:tblPr>
      <w:tblStyleRowBandSize w:val="1"/>
      <w:tblStyleColBandSize w:val="1"/>
      <w:tblBorders>
        <w:top w:val="single" w:sz="4" w:space="0" w:color="F5C201" w:themeColor="accent2"/>
        <w:left w:val="single" w:sz="4" w:space="0" w:color="F5C201" w:themeColor="accent2"/>
        <w:bottom w:val="single" w:sz="4" w:space="0" w:color="F5C201" w:themeColor="accent2"/>
        <w:right w:val="single" w:sz="4" w:space="0" w:color="F5C20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C201" w:themeColor="accent2"/>
          <w:right w:val="single" w:sz="4" w:space="0" w:color="F5C201" w:themeColor="accent2"/>
        </w:tcBorders>
      </w:tcPr>
    </w:tblStylePr>
    <w:tblStylePr w:type="band1Horz">
      <w:tblPr/>
      <w:tcPr>
        <w:tcBorders>
          <w:top w:val="single" w:sz="4" w:space="0" w:color="F5C201" w:themeColor="accent2"/>
          <w:bottom w:val="single" w:sz="4" w:space="0" w:color="F5C20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C201" w:themeColor="accent2"/>
          <w:left w:val="nil"/>
        </w:tcBorders>
      </w:tcPr>
    </w:tblStylePr>
    <w:tblStylePr w:type="swCell">
      <w:tblPr/>
      <w:tcPr>
        <w:tcBorders>
          <w:top w:val="double" w:sz="4" w:space="0" w:color="F5C20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E3EC34BB1D8460888C50EB0441AA57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AD4D33-61AE-42DE-8C12-3A250EC3B7A8}"/>
      </w:docPartPr>
      <w:docPartBody>
        <w:p w:rsidR="00F10100" w:rsidRDefault="002F7F52">
          <w:pPr>
            <w:pStyle w:val="6E3EC34BB1D8460888C50EB0441AA571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  <w:docPart>
      <w:docPartPr>
        <w:name w:val="4DE5930AB4DA4C7B994BD16CFF5C053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9C9F1E6-EF5A-45A0-B41C-9A9C46B82C20}"/>
      </w:docPartPr>
      <w:docPartBody>
        <w:p w:rsidR="00000000" w:rsidRDefault="00F14812" w:rsidP="00F14812">
          <w:pPr>
            <w:pStyle w:val="4DE5930AB4DA4C7B994BD16CFF5C0533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F52"/>
    <w:rsid w:val="000732F6"/>
    <w:rsid w:val="00152B83"/>
    <w:rsid w:val="002F7F52"/>
    <w:rsid w:val="003033C9"/>
    <w:rsid w:val="00417001"/>
    <w:rsid w:val="00526986"/>
    <w:rsid w:val="00700ABA"/>
    <w:rsid w:val="00756B84"/>
    <w:rsid w:val="0086223C"/>
    <w:rsid w:val="00D748A3"/>
    <w:rsid w:val="00DE05C9"/>
    <w:rsid w:val="00F10100"/>
    <w:rsid w:val="00F14812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A3065B9C5E14BD8AA74480C91DCEB00">
    <w:name w:val="2A3065B9C5E14BD8AA74480C91DCEB00"/>
    <w:pPr>
      <w:widowControl w:val="0"/>
    </w:pPr>
  </w:style>
  <w:style w:type="character" w:styleId="a3">
    <w:name w:val="Placeholder Text"/>
    <w:basedOn w:val="a0"/>
    <w:uiPriority w:val="99"/>
    <w:rsid w:val="00F14812"/>
    <w:rPr>
      <w:color w:val="808080"/>
    </w:rPr>
  </w:style>
  <w:style w:type="paragraph" w:customStyle="1" w:styleId="6E3EC34BB1D8460888C50EB0441AA571">
    <w:name w:val="6E3EC34BB1D8460888C50EB0441AA571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414F8ED9471B4C32BF61A02DA28B4D65">
    <w:name w:val="414F8ED9471B4C32BF61A02DA28B4D65"/>
    <w:pPr>
      <w:widowControl w:val="0"/>
    </w:pPr>
  </w:style>
  <w:style w:type="paragraph" w:customStyle="1" w:styleId="D3873226A4C740CAAF77E991BB277E33">
    <w:name w:val="D3873226A4C740CAAF77E991BB277E33"/>
    <w:pPr>
      <w:widowControl w:val="0"/>
    </w:pPr>
  </w:style>
  <w:style w:type="paragraph" w:customStyle="1" w:styleId="4DE5930AB4DA4C7B994BD16CFF5C0533">
    <w:name w:val="4DE5930AB4DA4C7B994BD16CFF5C0533"/>
    <w:rsid w:val="00F14812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72C910-61BB-4B79-A783-5A6B4D262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11</TotalTime>
  <Pages>25</Pages>
  <Words>791</Words>
  <Characters>4514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lab5</dc:title>
  <dc:subject>Traffic light controller</dc:subject>
  <dc:creator>user</dc:creator>
  <cp:keywords/>
  <cp:lastModifiedBy>黎 佑廷</cp:lastModifiedBy>
  <cp:revision>25</cp:revision>
  <cp:lastPrinted>2018-11-22T13:36:00Z</cp:lastPrinted>
  <dcterms:created xsi:type="dcterms:W3CDTF">2018-11-22T13:30:00Z</dcterms:created>
  <dcterms:modified xsi:type="dcterms:W3CDTF">2018-11-22T13:40:00Z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